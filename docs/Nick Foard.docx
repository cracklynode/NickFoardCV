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794" w:type="dxa"/>
          <w:right w:w="794" w:type="dxa"/>
        </w:tblCellMar>
        <w:tblLook w:val="0600" w:firstRow="0" w:lastRow="0" w:firstColumn="0" w:lastColumn="0" w:noHBand="1" w:noVBand="1"/>
      </w:tblPr>
      <w:tblGrid>
        <w:gridCol w:w="6946"/>
        <w:gridCol w:w="4960"/>
      </w:tblGrid>
      <w:tr w:rsidR="00AB4545" w14:paraId="2D5071DD" w14:textId="77777777" w:rsidTr="00F21E11">
        <w:trPr>
          <w:trHeight w:val="2722"/>
        </w:trPr>
        <w:tc>
          <w:tcPr>
            <w:tcW w:w="6946" w:type="dxa"/>
            <w:shd w:val="clear" w:color="auto" w:fill="000000" w:themeFill="text1"/>
            <w:vAlign w:val="bottom"/>
          </w:tcPr>
          <w:p w14:paraId="22AF83EC" w14:textId="164788DE" w:rsidR="00AB4545" w:rsidRPr="00FB7B1D" w:rsidRDefault="00325E89" w:rsidP="00207011">
            <w:pPr>
              <w:pStyle w:val="Name"/>
              <w:rPr>
                <w:sz w:val="68"/>
                <w:szCs w:val="68"/>
              </w:rPr>
            </w:pPr>
            <w:r w:rsidRPr="00FB7B1D">
              <w:rPr>
                <w:noProof/>
                <w:sz w:val="68"/>
                <w:szCs w:val="68"/>
                <w:lang w:val="en-NZ" w:eastAsia="en-NZ"/>
              </w:rPr>
              <w:drawing>
                <wp:anchor distT="0" distB="0" distL="114300" distR="114300" simplePos="0" relativeHeight="251658240" behindDoc="0" locked="0" layoutInCell="1" allowOverlap="1" wp14:anchorId="0A6AFC1A" wp14:editId="455616C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-688340</wp:posOffset>
                  </wp:positionV>
                  <wp:extent cx="1458595" cy="233045"/>
                  <wp:effectExtent l="0" t="0" r="8255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equinox_logo_medium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5" cy="23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C4CAD">
              <w:rPr>
                <w:sz w:val="68"/>
                <w:szCs w:val="68"/>
              </w:rPr>
              <w:t>Nick Foard</w:t>
            </w:r>
          </w:p>
        </w:tc>
        <w:tc>
          <w:tcPr>
            <w:tcW w:w="4960" w:type="dxa"/>
          </w:tcPr>
          <w:p w14:paraId="63E4F85C" w14:textId="77777777" w:rsidR="00AB4545" w:rsidRDefault="00AB4545" w:rsidP="00F0589D"/>
          <w:p w14:paraId="69B24C90" w14:textId="77777777" w:rsidR="003B5046" w:rsidRPr="003B5046" w:rsidRDefault="003B5046" w:rsidP="003B5046"/>
          <w:p w14:paraId="679A7979" w14:textId="77777777" w:rsidR="003B5046" w:rsidRPr="003B5046" w:rsidRDefault="003B5046" w:rsidP="003B5046"/>
          <w:p w14:paraId="3D856328" w14:textId="77777777" w:rsidR="003B5046" w:rsidRPr="003B5046" w:rsidRDefault="003B5046" w:rsidP="003B5046"/>
          <w:p w14:paraId="5F851BD3" w14:textId="77777777" w:rsidR="003B5046" w:rsidRPr="003B5046" w:rsidRDefault="003B5046" w:rsidP="003B5046"/>
          <w:p w14:paraId="7E34F6AF" w14:textId="77777777" w:rsidR="003B5046" w:rsidRDefault="003B5046" w:rsidP="003B5046"/>
          <w:p w14:paraId="4264BA6B" w14:textId="50E8863E" w:rsidR="003B5046" w:rsidRPr="003B5046" w:rsidRDefault="003B5046" w:rsidP="003B5046">
            <w:pPr>
              <w:tabs>
                <w:tab w:val="left" w:pos="2250"/>
              </w:tabs>
            </w:pPr>
            <w:r>
              <w:tab/>
            </w:r>
          </w:p>
        </w:tc>
      </w:tr>
      <w:tr w:rsidR="00AB4545" w14:paraId="509BCB74" w14:textId="77777777" w:rsidTr="00C43AEB">
        <w:trPr>
          <w:trHeight w:val="737"/>
        </w:trPr>
        <w:tc>
          <w:tcPr>
            <w:tcW w:w="6946" w:type="dxa"/>
            <w:shd w:val="clear" w:color="auto" w:fill="000000" w:themeFill="text1"/>
            <w:vAlign w:val="center"/>
          </w:tcPr>
          <w:p w14:paraId="022D00B5" w14:textId="77777777" w:rsidR="00AB4545" w:rsidRDefault="00AB4545" w:rsidP="008722CB">
            <w:r>
              <w:rPr>
                <w:noProof/>
                <w:lang w:val="en-NZ" w:eastAsia="en-NZ"/>
              </w:rPr>
              <mc:AlternateContent>
                <mc:Choice Requires="wps">
                  <w:drawing>
                    <wp:inline distT="0" distB="0" distL="0" distR="0" wp14:anchorId="12B3FBDA" wp14:editId="1DD198D6">
                      <wp:extent cx="648000" cy="0"/>
                      <wp:effectExtent l="0" t="19050" r="19050" b="19050"/>
                      <wp:docPr id="8" name="Straight Connector 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80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F2896EE" id="Straight Connector 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" strokecolor="#f57220 [3205]" strokeweight="2.2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4960" w:type="dxa"/>
          </w:tcPr>
          <w:p w14:paraId="1380D5EE" w14:textId="77777777" w:rsidR="00AB4545" w:rsidRDefault="00AB4545" w:rsidP="00F0589D"/>
        </w:tc>
      </w:tr>
      <w:tr w:rsidR="00AB4545" w14:paraId="36BE6D82" w14:textId="77777777" w:rsidTr="00C43AEB">
        <w:trPr>
          <w:trHeight w:val="1644"/>
        </w:trPr>
        <w:tc>
          <w:tcPr>
            <w:tcW w:w="6946" w:type="dxa"/>
            <w:shd w:val="clear" w:color="auto" w:fill="000000" w:themeFill="text1"/>
          </w:tcPr>
          <w:p w14:paraId="03D8F045" w14:textId="08E31B1B" w:rsidR="00AB4545" w:rsidRPr="00165088" w:rsidRDefault="00FC4CAD" w:rsidP="00165088">
            <w:pPr>
              <w:pStyle w:val="Title"/>
            </w:pPr>
            <w:r>
              <w:t>Managed Services Manager</w:t>
            </w:r>
          </w:p>
          <w:p w14:paraId="3486335A" w14:textId="475CE137" w:rsidR="00AB4545" w:rsidRPr="0045514D" w:rsidRDefault="0045514D" w:rsidP="008223F3">
            <w:pPr>
              <w:pStyle w:val="Department"/>
              <w:rPr>
                <w:sz w:val="28"/>
                <w:szCs w:val="28"/>
              </w:rPr>
            </w:pPr>
            <w:r w:rsidRPr="0045514D">
              <w:rPr>
                <w:sz w:val="28"/>
                <w:szCs w:val="28"/>
              </w:rPr>
              <w:t>Cloud, Agile, Leadership and Transformation</w:t>
            </w:r>
          </w:p>
        </w:tc>
        <w:tc>
          <w:tcPr>
            <w:tcW w:w="4960" w:type="dxa"/>
          </w:tcPr>
          <w:p w14:paraId="5DB71099" w14:textId="77777777" w:rsidR="00AB4545" w:rsidRDefault="00AB4545" w:rsidP="00F0589D"/>
          <w:p w14:paraId="39D14CCE" w14:textId="77777777" w:rsidR="0024496B" w:rsidRDefault="0024496B" w:rsidP="0024496B"/>
          <w:p w14:paraId="1B6CC496" w14:textId="2D7C470A" w:rsidR="0024496B" w:rsidRPr="0024496B" w:rsidRDefault="0024496B" w:rsidP="0024496B">
            <w:pPr>
              <w:tabs>
                <w:tab w:val="left" w:pos="2445"/>
              </w:tabs>
            </w:pPr>
            <w:r>
              <w:tab/>
            </w:r>
          </w:p>
        </w:tc>
      </w:tr>
      <w:tr w:rsidR="00AB4545" w14:paraId="072471C0" w14:textId="77777777" w:rsidTr="00C43AEB">
        <w:trPr>
          <w:trHeight w:val="1361"/>
        </w:trPr>
        <w:tc>
          <w:tcPr>
            <w:tcW w:w="6946" w:type="dxa"/>
            <w:shd w:val="clear" w:color="auto" w:fill="01A1C5" w:themeFill="accent1"/>
            <w:tcMar>
              <w:top w:w="454" w:type="dxa"/>
              <w:bottom w:w="454" w:type="dxa"/>
            </w:tcMar>
          </w:tcPr>
          <w:p w14:paraId="68A113A9" w14:textId="56478C6A" w:rsidR="00576B14" w:rsidRDefault="0045514D" w:rsidP="00D50CC3">
            <w:pPr>
              <w:pStyle w:val="Openingstatement"/>
            </w:pPr>
            <w:r w:rsidRPr="0045514D">
              <w:t>Innovative and results-driven IT Leader with over 30 years of experience in driving technology strategies, digital transformations, and business process improvements</w:t>
            </w:r>
            <w:r>
              <w:t xml:space="preserve">. </w:t>
            </w:r>
          </w:p>
          <w:p w14:paraId="7FBF24AB" w14:textId="73BF9C7F" w:rsidR="00576B14" w:rsidRPr="00576B14" w:rsidRDefault="00576B14" w:rsidP="00D50CC3">
            <w:pPr>
              <w:pStyle w:val="Openingstatement"/>
              <w:rPr>
                <w:b w:val="0"/>
                <w:bCs/>
              </w:rPr>
            </w:pPr>
            <w:r>
              <w:rPr>
                <w:b w:val="0"/>
                <w:bCs/>
              </w:rPr>
              <w:t>"Quote about their 'why' (usually pulled from website profile)."</w:t>
            </w:r>
          </w:p>
        </w:tc>
        <w:tc>
          <w:tcPr>
            <w:tcW w:w="4960" w:type="dxa"/>
            <w:vMerge w:val="restart"/>
            <w:tcMar>
              <w:left w:w="510" w:type="dxa"/>
            </w:tcMar>
          </w:tcPr>
          <w:p w14:paraId="62EEA0FD" w14:textId="77777777" w:rsidR="0017277E" w:rsidRDefault="00325E89" w:rsidP="0017277E">
            <w:pPr>
              <w:pStyle w:val="Heading1"/>
            </w:pPr>
            <w:r>
              <w:t>Key</w:t>
            </w:r>
            <w:r w:rsidR="0017277E">
              <w:t xml:space="preserve"> skills</w:t>
            </w:r>
          </w:p>
          <w:p w14:paraId="732A4275" w14:textId="48A915AD" w:rsidR="00D86525" w:rsidRDefault="00B61FD5" w:rsidP="00583BD8">
            <w:pPr>
              <w:pStyle w:val="ListBullet3"/>
            </w:pPr>
            <w:r w:rsidRPr="00B61FD5">
              <w:rPr>
                <w:lang w:val="en-NZ"/>
              </w:rPr>
              <w:t xml:space="preserve">Technology </w:t>
            </w:r>
            <w:r w:rsidR="00382D11">
              <w:rPr>
                <w:lang w:val="en-NZ"/>
              </w:rPr>
              <w:t>s</w:t>
            </w:r>
            <w:r w:rsidRPr="00B61FD5">
              <w:rPr>
                <w:lang w:val="en-NZ"/>
              </w:rPr>
              <w:t xml:space="preserve">trategy </w:t>
            </w:r>
            <w:r w:rsidR="00871612">
              <w:rPr>
                <w:lang w:val="en-NZ"/>
              </w:rPr>
              <w:t>and</w:t>
            </w:r>
            <w:r w:rsidRPr="00B61FD5">
              <w:rPr>
                <w:lang w:val="en-NZ"/>
              </w:rPr>
              <w:t xml:space="preserve"> </w:t>
            </w:r>
            <w:r w:rsidR="00382D11">
              <w:rPr>
                <w:lang w:val="en-NZ"/>
              </w:rPr>
              <w:t>v</w:t>
            </w:r>
            <w:r w:rsidRPr="00B61FD5">
              <w:rPr>
                <w:lang w:val="en-NZ"/>
              </w:rPr>
              <w:t>ision</w:t>
            </w:r>
          </w:p>
          <w:p w14:paraId="31C894EA" w14:textId="474AEC72" w:rsidR="00B61FD5" w:rsidRPr="00871612" w:rsidRDefault="00B61FD5" w:rsidP="00583BD8">
            <w:pPr>
              <w:pStyle w:val="ListBullet3"/>
            </w:pPr>
            <w:r w:rsidRPr="00B61FD5">
              <w:rPr>
                <w:lang w:val="en-NZ"/>
              </w:rPr>
              <w:t xml:space="preserve">Digital </w:t>
            </w:r>
            <w:r w:rsidR="00382D11">
              <w:rPr>
                <w:lang w:val="en-NZ"/>
              </w:rPr>
              <w:t>t</w:t>
            </w:r>
            <w:r w:rsidRPr="00B61FD5">
              <w:rPr>
                <w:lang w:val="en-NZ"/>
              </w:rPr>
              <w:t>ransformation</w:t>
            </w:r>
          </w:p>
          <w:p w14:paraId="25E19AA7" w14:textId="0CDB165D" w:rsidR="00871612" w:rsidRPr="00B61FD5" w:rsidRDefault="00871612" w:rsidP="00583BD8">
            <w:pPr>
              <w:pStyle w:val="ListBullet3"/>
            </w:pPr>
            <w:r>
              <w:rPr>
                <w:lang w:val="en-NZ"/>
              </w:rPr>
              <w:t>Automation and AI</w:t>
            </w:r>
          </w:p>
          <w:p w14:paraId="4B88626A" w14:textId="724CDE3F" w:rsidR="00B61FD5" w:rsidRPr="00EE0D2D" w:rsidRDefault="00871612" w:rsidP="00583BD8">
            <w:pPr>
              <w:pStyle w:val="ListBullet3"/>
            </w:pPr>
            <w:r w:rsidRPr="00B61FD5">
              <w:rPr>
                <w:lang w:val="en-NZ"/>
              </w:rPr>
              <w:t xml:space="preserve">IT </w:t>
            </w:r>
            <w:r w:rsidR="00382D11">
              <w:rPr>
                <w:lang w:val="en-NZ"/>
              </w:rPr>
              <w:t>g</w:t>
            </w:r>
            <w:r w:rsidRPr="00B61FD5">
              <w:rPr>
                <w:lang w:val="en-NZ"/>
              </w:rPr>
              <w:t xml:space="preserve">overnance &amp; </w:t>
            </w:r>
            <w:r w:rsidR="00382D11">
              <w:rPr>
                <w:lang w:val="en-NZ"/>
              </w:rPr>
              <w:t>c</w:t>
            </w:r>
            <w:r w:rsidRPr="00B61FD5">
              <w:rPr>
                <w:lang w:val="en-NZ"/>
              </w:rPr>
              <w:t>ompliance</w:t>
            </w:r>
          </w:p>
          <w:p w14:paraId="4DE64529" w14:textId="43B124C3" w:rsidR="00EE0D2D" w:rsidRPr="008E00E3" w:rsidRDefault="00EE0D2D" w:rsidP="00583BD8">
            <w:pPr>
              <w:pStyle w:val="ListBullet3"/>
            </w:pPr>
            <w:r>
              <w:rPr>
                <w:lang w:val="en-NZ"/>
              </w:rPr>
              <w:t>Business and solution architecture</w:t>
            </w:r>
          </w:p>
          <w:p w14:paraId="2326C259" w14:textId="6827832F" w:rsidR="008E00E3" w:rsidRPr="008E00E3" w:rsidRDefault="008E00E3" w:rsidP="00583BD8">
            <w:pPr>
              <w:pStyle w:val="ListBullet3"/>
            </w:pPr>
            <w:r w:rsidRPr="00B61FD5">
              <w:rPr>
                <w:lang w:val="en-NZ"/>
              </w:rPr>
              <w:t xml:space="preserve">IT </w:t>
            </w:r>
            <w:r w:rsidR="00382D11">
              <w:rPr>
                <w:lang w:val="en-NZ"/>
              </w:rPr>
              <w:t>o</w:t>
            </w:r>
            <w:r w:rsidRPr="00B61FD5">
              <w:rPr>
                <w:lang w:val="en-NZ"/>
              </w:rPr>
              <w:t xml:space="preserve">perations </w:t>
            </w:r>
            <w:r w:rsidR="00382D11">
              <w:rPr>
                <w:lang w:val="en-NZ"/>
              </w:rPr>
              <w:t>m</w:t>
            </w:r>
            <w:r w:rsidRPr="00B61FD5">
              <w:rPr>
                <w:lang w:val="en-NZ"/>
              </w:rPr>
              <w:t>anagement</w:t>
            </w:r>
          </w:p>
          <w:p w14:paraId="4485E0BB" w14:textId="400E84FA" w:rsidR="00D550F1" w:rsidRPr="00D550F1" w:rsidRDefault="008E00E3" w:rsidP="0017277E">
            <w:pPr>
              <w:pStyle w:val="ListBullet3"/>
            </w:pPr>
            <w:r w:rsidRPr="00D550F1">
              <w:rPr>
                <w:lang w:val="en-NZ"/>
              </w:rPr>
              <w:t xml:space="preserve">Software </w:t>
            </w:r>
            <w:r w:rsidR="00382D11">
              <w:rPr>
                <w:lang w:val="en-NZ"/>
              </w:rPr>
              <w:t>d</w:t>
            </w:r>
            <w:r w:rsidRPr="00D550F1">
              <w:rPr>
                <w:lang w:val="en-NZ"/>
              </w:rPr>
              <w:t xml:space="preserve">elivery </w:t>
            </w:r>
            <w:r w:rsidR="00382D11">
              <w:rPr>
                <w:lang w:val="en-NZ"/>
              </w:rPr>
              <w:t>m</w:t>
            </w:r>
            <w:r w:rsidRPr="00D550F1">
              <w:rPr>
                <w:lang w:val="en-NZ"/>
              </w:rPr>
              <w:t>anagement</w:t>
            </w:r>
          </w:p>
          <w:p w14:paraId="4FE7A617" w14:textId="446959EB" w:rsidR="00D550F1" w:rsidRDefault="00D550F1" w:rsidP="0017277E">
            <w:pPr>
              <w:pStyle w:val="ListBullet3"/>
            </w:pPr>
            <w:r>
              <w:rPr>
                <w:lang w:val="en-NZ"/>
              </w:rPr>
              <w:t>Python/Bash/PowerShell scripting</w:t>
            </w:r>
          </w:p>
          <w:p w14:paraId="2A6F4677" w14:textId="73F2EFE2" w:rsidR="00B61FD5" w:rsidRPr="00382D11" w:rsidRDefault="00B61FD5" w:rsidP="0017277E">
            <w:pPr>
              <w:pStyle w:val="ListBullet3"/>
            </w:pPr>
            <w:r w:rsidRPr="00D550F1">
              <w:rPr>
                <w:lang w:val="en-NZ"/>
              </w:rPr>
              <w:t xml:space="preserve">Change </w:t>
            </w:r>
            <w:r w:rsidR="00382D11">
              <w:rPr>
                <w:lang w:val="en-NZ"/>
              </w:rPr>
              <w:t>m</w:t>
            </w:r>
            <w:r w:rsidRPr="00D550F1">
              <w:rPr>
                <w:lang w:val="en-NZ"/>
              </w:rPr>
              <w:t>anagement</w:t>
            </w:r>
          </w:p>
          <w:p w14:paraId="01F0FD08" w14:textId="3DBA3203" w:rsidR="00382D11" w:rsidRPr="00EE0D2D" w:rsidRDefault="00382D11" w:rsidP="0017277E">
            <w:pPr>
              <w:pStyle w:val="ListBullet3"/>
            </w:pPr>
            <w:r>
              <w:rPr>
                <w:lang w:val="en-NZ"/>
              </w:rPr>
              <w:t>Data-driven decision making</w:t>
            </w:r>
          </w:p>
          <w:p w14:paraId="0188559A" w14:textId="39333DF4" w:rsidR="00EE0D2D" w:rsidRPr="008E00E3" w:rsidRDefault="00EE0D2D" w:rsidP="0017277E">
            <w:pPr>
              <w:pStyle w:val="ListBullet3"/>
            </w:pPr>
            <w:r>
              <w:rPr>
                <w:lang w:val="en-NZ"/>
              </w:rPr>
              <w:t>Agile and Lean methodology coaching</w:t>
            </w:r>
          </w:p>
          <w:p w14:paraId="37447658" w14:textId="5727BC4A" w:rsidR="0017277E" w:rsidRDefault="00D50CC3" w:rsidP="0017277E">
            <w:pPr>
              <w:pStyle w:val="Heading1"/>
            </w:pPr>
            <w:r>
              <w:t>Technical summary</w:t>
            </w:r>
          </w:p>
          <w:p w14:paraId="24EF94B7" w14:textId="77777777" w:rsidR="00EA58F5" w:rsidRDefault="009A3E1B" w:rsidP="00344F37">
            <w:pPr>
              <w:pStyle w:val="ListBullet"/>
            </w:pPr>
            <w:proofErr w:type="spellStart"/>
            <w:r>
              <w:t>PowerAutomate</w:t>
            </w:r>
            <w:proofErr w:type="spellEnd"/>
            <w:r>
              <w:t xml:space="preserve">, </w:t>
            </w:r>
            <w:proofErr w:type="spellStart"/>
            <w:r>
              <w:t>PowerBI</w:t>
            </w:r>
            <w:proofErr w:type="spellEnd"/>
          </w:p>
          <w:p w14:paraId="4596A6AF" w14:textId="77777777" w:rsidR="00933ABB" w:rsidRDefault="00FD4EE8" w:rsidP="00344F37">
            <w:pPr>
              <w:pStyle w:val="ListBullet"/>
            </w:pPr>
            <w:r>
              <w:t xml:space="preserve">Azure DevOps, </w:t>
            </w:r>
            <w:proofErr w:type="spellStart"/>
            <w:r>
              <w:t>iServer</w:t>
            </w:r>
            <w:proofErr w:type="spellEnd"/>
            <w:r>
              <w:t xml:space="preserve">, </w:t>
            </w:r>
            <w:proofErr w:type="spellStart"/>
            <w:r>
              <w:t>Sparx</w:t>
            </w:r>
            <w:proofErr w:type="spellEnd"/>
            <w:r>
              <w:t xml:space="preserve"> EA</w:t>
            </w:r>
          </w:p>
          <w:p w14:paraId="2211DBDA" w14:textId="77777777" w:rsidR="00FD4EE8" w:rsidRDefault="00FD4EE8" w:rsidP="00344F37">
            <w:pPr>
              <w:pStyle w:val="ListBullet"/>
            </w:pPr>
            <w:r>
              <w:t>Azure and AWS Cloud</w:t>
            </w:r>
          </w:p>
          <w:p w14:paraId="5C93C968" w14:textId="77777777" w:rsidR="00FD4EE8" w:rsidRDefault="00FD4EE8" w:rsidP="00344F37">
            <w:pPr>
              <w:pStyle w:val="ListBullet"/>
            </w:pPr>
            <w:r>
              <w:t>Bizagi, GitHub</w:t>
            </w:r>
          </w:p>
          <w:p w14:paraId="39E7A7FD" w14:textId="216DDC6D" w:rsidR="00D10304" w:rsidRDefault="00D10304" w:rsidP="00344F37">
            <w:pPr>
              <w:pStyle w:val="ListBullet"/>
            </w:pPr>
            <w:r>
              <w:t>PMI, Prince 2, RUP</w:t>
            </w:r>
          </w:p>
        </w:tc>
      </w:tr>
      <w:tr w:rsidR="00AB4545" w14:paraId="79425B70" w14:textId="77777777" w:rsidTr="00C43AEB">
        <w:trPr>
          <w:cantSplit/>
          <w:trHeight w:val="1644"/>
        </w:trPr>
        <w:tc>
          <w:tcPr>
            <w:tcW w:w="6946" w:type="dxa"/>
            <w:shd w:val="clear" w:color="auto" w:fill="auto"/>
          </w:tcPr>
          <w:p w14:paraId="3D5BDF2D" w14:textId="21D77B96" w:rsidR="00D50CC3" w:rsidRDefault="00F417C7" w:rsidP="00D50CC3">
            <w:pPr>
              <w:pStyle w:val="Heading1"/>
            </w:pPr>
            <w:r>
              <w:t>Qualifications and Certifications</w:t>
            </w:r>
          </w:p>
          <w:p w14:paraId="113372D6" w14:textId="2F6D8926" w:rsidR="007C34DC" w:rsidRDefault="007C34DC" w:rsidP="007C34DC">
            <w:pPr>
              <w:pStyle w:val="ListBullet"/>
            </w:pPr>
            <w:proofErr w:type="spellStart"/>
            <w:r>
              <w:t>ICAgile</w:t>
            </w:r>
            <w:proofErr w:type="spellEnd"/>
            <w:r>
              <w:t xml:space="preserve"> Fundamentals of Agile - </w:t>
            </w:r>
            <w:proofErr w:type="spellStart"/>
            <w:r>
              <w:t>ICAgile</w:t>
            </w:r>
            <w:proofErr w:type="spellEnd"/>
          </w:p>
          <w:p w14:paraId="2C33515A" w14:textId="42B4DC20" w:rsidR="007C34DC" w:rsidRDefault="007C34DC" w:rsidP="007C34DC">
            <w:pPr>
              <w:pStyle w:val="ListBullet"/>
            </w:pPr>
            <w:r>
              <w:t>Applied Enterprise Analysis – Equinox</w:t>
            </w:r>
            <w:r w:rsidR="00B06497">
              <w:t xml:space="preserve"> </w:t>
            </w:r>
            <w:r>
              <w:t>IT</w:t>
            </w:r>
          </w:p>
          <w:p w14:paraId="5EB71CAB" w14:textId="18334243" w:rsidR="007C34DC" w:rsidRDefault="007C34DC" w:rsidP="007C34DC">
            <w:pPr>
              <w:pStyle w:val="ListBullet"/>
            </w:pPr>
            <w:r>
              <w:t xml:space="preserve">Certified Product Owner </w:t>
            </w:r>
            <w:r w:rsidR="000D6ED5">
              <w:t>–</w:t>
            </w:r>
            <w:r>
              <w:t xml:space="preserve"> Scrum</w:t>
            </w:r>
            <w:r w:rsidR="00B06497">
              <w:t xml:space="preserve"> </w:t>
            </w:r>
            <w:r>
              <w:t>Alliance</w:t>
            </w:r>
          </w:p>
          <w:p w14:paraId="23BFEFEF" w14:textId="0181B473" w:rsidR="007C34DC" w:rsidRDefault="007C34DC" w:rsidP="007C34DC">
            <w:pPr>
              <w:pStyle w:val="ListBullet"/>
            </w:pPr>
            <w:r>
              <w:t xml:space="preserve">Certified Scrum Master </w:t>
            </w:r>
            <w:r w:rsidR="000D6ED5">
              <w:t>–</w:t>
            </w:r>
            <w:r>
              <w:t xml:space="preserve"> Scrum</w:t>
            </w:r>
            <w:r w:rsidR="00B06497">
              <w:t xml:space="preserve"> </w:t>
            </w:r>
            <w:r>
              <w:t>Alliance</w:t>
            </w:r>
          </w:p>
          <w:p w14:paraId="459E34D5" w14:textId="5AB7EED6" w:rsidR="007C34DC" w:rsidRDefault="007C34DC" w:rsidP="007C34DC">
            <w:pPr>
              <w:pStyle w:val="ListBullet"/>
            </w:pPr>
            <w:r>
              <w:t xml:space="preserve">Mastering the Requirements Process </w:t>
            </w:r>
            <w:r w:rsidR="00285BD4">
              <w:t>–</w:t>
            </w:r>
            <w:r>
              <w:t xml:space="preserve"> Atlantic Systems Guild</w:t>
            </w:r>
          </w:p>
          <w:p w14:paraId="63FA7AF1" w14:textId="1C9A1789" w:rsidR="007C34DC" w:rsidRDefault="007C34DC" w:rsidP="007C34DC">
            <w:pPr>
              <w:pStyle w:val="ListBullet"/>
            </w:pPr>
            <w:r>
              <w:t>Web Application Design for the Disabled – The Usability Company</w:t>
            </w:r>
          </w:p>
          <w:p w14:paraId="344AFBFB" w14:textId="74F8B547" w:rsidR="007C34DC" w:rsidRDefault="007C34DC" w:rsidP="007C34DC">
            <w:pPr>
              <w:pStyle w:val="ListBullet"/>
            </w:pPr>
            <w:r>
              <w:t xml:space="preserve">Object Oriented Analysis and Systems Design </w:t>
            </w:r>
            <w:r w:rsidR="000D6ED5">
              <w:t>–</w:t>
            </w:r>
            <w:r>
              <w:t xml:space="preserve"> Merit International </w:t>
            </w:r>
          </w:p>
          <w:p w14:paraId="4B9DBBA9" w14:textId="77777777" w:rsidR="00344571" w:rsidRDefault="007C34DC" w:rsidP="007C34DC">
            <w:pPr>
              <w:pStyle w:val="ListBullet"/>
            </w:pPr>
            <w:r>
              <w:t xml:space="preserve">Business Systems Analysis </w:t>
            </w:r>
            <w:r w:rsidR="000D6ED5">
              <w:t>–</w:t>
            </w:r>
            <w:r>
              <w:t xml:space="preserve"> Assist Knowledge Development</w:t>
            </w:r>
          </w:p>
          <w:p w14:paraId="088D8815" w14:textId="3C37127A" w:rsidR="00820BBE" w:rsidRPr="007C34DC" w:rsidRDefault="00820BBE" w:rsidP="007C34DC">
            <w:pPr>
              <w:pStyle w:val="ListBullet"/>
            </w:pPr>
            <w:r w:rsidRPr="00820BBE">
              <w:rPr>
                <w:b/>
                <w:bCs/>
              </w:rPr>
              <w:t>Affiliations:</w:t>
            </w:r>
            <w:r w:rsidRPr="00820BBE">
              <w:t xml:space="preserve"> International Institute of Business Analysis </w:t>
            </w:r>
            <w:r w:rsidR="00E4725A">
              <w:t>–</w:t>
            </w:r>
            <w:r w:rsidRPr="00820BBE">
              <w:t xml:space="preserve"> NZ Chapter</w:t>
            </w:r>
          </w:p>
        </w:tc>
        <w:tc>
          <w:tcPr>
            <w:tcW w:w="4960" w:type="dxa"/>
            <w:vMerge/>
          </w:tcPr>
          <w:p w14:paraId="38AA5317" w14:textId="77777777" w:rsidR="00AB4545" w:rsidRDefault="00AB4545" w:rsidP="00827272"/>
        </w:tc>
      </w:tr>
    </w:tbl>
    <w:p w14:paraId="01BADFD6" w14:textId="77777777" w:rsidR="009E2229" w:rsidRDefault="009E2229">
      <w:r>
        <w:br w:type="page"/>
      </w:r>
    </w:p>
    <w:p w14:paraId="7929C9DD" w14:textId="77777777" w:rsidR="00FE3C82" w:rsidRDefault="00FE3C82" w:rsidP="001C56E6">
      <w:pPr>
        <w:sectPr w:rsidR="00FE3C82" w:rsidSect="009E2229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0" w:right="0" w:bottom="907" w:left="0" w:header="0" w:footer="397" w:gutter="0"/>
          <w:cols w:space="720"/>
          <w:titlePg/>
          <w:docGrid w:linePitch="360"/>
        </w:sectPr>
      </w:pPr>
    </w:p>
    <w:p w14:paraId="0DC7841D" w14:textId="3E06B3FA" w:rsidR="0045514D" w:rsidRPr="0045514D" w:rsidRDefault="0045514D" w:rsidP="0045514D">
      <w:r w:rsidRPr="0045514D">
        <w:lastRenderedPageBreak/>
        <w:t>Proven track record of leading large-scale projects, managing multimillion-dollar budgets, and fostering a culture of innovation and agility.</w:t>
      </w:r>
      <w:r>
        <w:t xml:space="preserve"> </w:t>
      </w:r>
      <w:r w:rsidRPr="0045514D">
        <w:t>Adept at aligning IT initiatives with business goals to deliver value, improve operational efficiency, and enhance customer experiences.</w:t>
      </w:r>
    </w:p>
    <w:p w14:paraId="01438B0A" w14:textId="77777777" w:rsidR="00D95811" w:rsidRDefault="00D95811" w:rsidP="00D95811">
      <w:pPr>
        <w:pStyle w:val="Heading1"/>
      </w:pPr>
      <w:r>
        <w:t>Additional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D95811" w14:paraId="788FB8AB" w14:textId="77777777" w:rsidTr="00AA271F">
        <w:tc>
          <w:tcPr>
            <w:tcW w:w="5097" w:type="dxa"/>
          </w:tcPr>
          <w:p w14:paraId="417CFECF" w14:textId="77777777" w:rsidR="00622629" w:rsidRDefault="00622629" w:rsidP="00622629">
            <w:pPr>
              <w:pStyle w:val="ListBullet"/>
              <w:ind w:left="244"/>
            </w:pPr>
            <w:r w:rsidRPr="00622629">
              <w:t>ChatGPT, Claude, Gemini</w:t>
            </w:r>
          </w:p>
          <w:p w14:paraId="64933558" w14:textId="77777777" w:rsidR="00622629" w:rsidRPr="00622629" w:rsidRDefault="00622629" w:rsidP="00000A26">
            <w:pPr>
              <w:pStyle w:val="ListBullet"/>
              <w:numPr>
                <w:ilvl w:val="0"/>
                <w:numId w:val="0"/>
              </w:numPr>
              <w:ind w:left="244"/>
            </w:pPr>
          </w:p>
          <w:p w14:paraId="33633A41" w14:textId="77777777" w:rsidR="00000A26" w:rsidRDefault="00000A26" w:rsidP="00000A26">
            <w:pPr>
              <w:pStyle w:val="ListBullet"/>
              <w:ind w:left="244"/>
            </w:pPr>
            <w:r w:rsidRPr="00000A26">
              <w:t>ArchiMate, UML, BPMN, TOGAF</w:t>
            </w:r>
          </w:p>
          <w:p w14:paraId="4E65A144" w14:textId="77777777" w:rsidR="00EF0108" w:rsidRPr="00000A26" w:rsidRDefault="00EF0108" w:rsidP="00EF0108">
            <w:pPr>
              <w:pStyle w:val="ListParagraph"/>
              <w:numPr>
                <w:ilvl w:val="0"/>
                <w:numId w:val="0"/>
              </w:numPr>
              <w:ind w:left="720"/>
            </w:pPr>
          </w:p>
          <w:p w14:paraId="6D38E856" w14:textId="523DFAA3" w:rsidR="00D95811" w:rsidRDefault="00EF0108" w:rsidP="00EF0108">
            <w:pPr>
              <w:pStyle w:val="ListBullet"/>
              <w:ind w:left="244"/>
            </w:pPr>
            <w:r w:rsidRPr="00EF0108">
              <w:t>Notion, Confluence, Proto.io, Miro</w:t>
            </w:r>
          </w:p>
        </w:tc>
        <w:tc>
          <w:tcPr>
            <w:tcW w:w="5097" w:type="dxa"/>
          </w:tcPr>
          <w:p w14:paraId="5F9E217A" w14:textId="77777777" w:rsidR="00000A26" w:rsidRDefault="00000A26" w:rsidP="00000A26">
            <w:pPr>
              <w:pStyle w:val="ListBullet"/>
            </w:pPr>
            <w:r w:rsidRPr="00000A26">
              <w:t xml:space="preserve">MS Teams, SharePoint, </w:t>
            </w:r>
            <w:proofErr w:type="gramStart"/>
            <w:r w:rsidRPr="00000A26">
              <w:t>Aha!,</w:t>
            </w:r>
            <w:proofErr w:type="gramEnd"/>
            <w:r w:rsidRPr="00000A26">
              <w:t xml:space="preserve"> Jira</w:t>
            </w:r>
          </w:p>
          <w:p w14:paraId="650192B6" w14:textId="77777777" w:rsidR="00EE41C2" w:rsidRPr="00000A26" w:rsidRDefault="00EE41C2" w:rsidP="00EE41C2">
            <w:pPr>
              <w:pStyle w:val="ListBullet"/>
              <w:numPr>
                <w:ilvl w:val="0"/>
                <w:numId w:val="0"/>
              </w:numPr>
              <w:ind w:left="357"/>
            </w:pPr>
          </w:p>
          <w:p w14:paraId="592B2C20" w14:textId="77777777" w:rsidR="00EE41C2" w:rsidRPr="00EE41C2" w:rsidRDefault="00EE41C2" w:rsidP="00EE41C2">
            <w:pPr>
              <w:pStyle w:val="ListBullet"/>
            </w:pPr>
            <w:r w:rsidRPr="00EE41C2">
              <w:rPr>
                <w:lang w:val="en-NZ"/>
              </w:rPr>
              <w:t>MS Visio, MS Office, MS Project</w:t>
            </w:r>
          </w:p>
          <w:p w14:paraId="3B36103F" w14:textId="4B08F97C" w:rsidR="00D95811" w:rsidRDefault="00D95811" w:rsidP="00EF0108">
            <w:pPr>
              <w:pStyle w:val="ListBullet"/>
              <w:numPr>
                <w:ilvl w:val="0"/>
                <w:numId w:val="0"/>
              </w:numPr>
              <w:spacing w:after="140"/>
              <w:ind w:left="357"/>
            </w:pPr>
          </w:p>
          <w:p w14:paraId="5B376E4F" w14:textId="4046A601" w:rsidR="00D95811" w:rsidRDefault="00D95811" w:rsidP="00EF0108">
            <w:pPr>
              <w:pStyle w:val="ListBullet"/>
              <w:numPr>
                <w:ilvl w:val="0"/>
                <w:numId w:val="0"/>
              </w:numPr>
              <w:spacing w:after="140"/>
              <w:ind w:left="357"/>
            </w:pPr>
          </w:p>
        </w:tc>
      </w:tr>
    </w:tbl>
    <w:p w14:paraId="51CD2DF9" w14:textId="77777777" w:rsidR="006A08C7" w:rsidRDefault="006A08C7" w:rsidP="006A08C7">
      <w:pPr>
        <w:pStyle w:val="Heading1"/>
      </w:pPr>
      <w:r>
        <w:t>Relevant projects</w:t>
      </w:r>
    </w:p>
    <w:p w14:paraId="2BB12D1D" w14:textId="53CFB44A" w:rsidR="006A08C7" w:rsidRDefault="00112FE0" w:rsidP="006A08C7">
      <w:pPr>
        <w:pStyle w:val="Heading3"/>
      </w:pPr>
      <w:r>
        <w:t>Head of IT</w:t>
      </w:r>
      <w:r w:rsidR="006A08C7">
        <w:t xml:space="preserve"> |</w:t>
      </w:r>
      <w:proofErr w:type="spellStart"/>
      <w:r>
        <w:t>A</w:t>
      </w:r>
      <w:r w:rsidR="005515D9">
        <w:t>bodo</w:t>
      </w:r>
      <w:proofErr w:type="spellEnd"/>
      <w:r w:rsidR="005515D9">
        <w:t xml:space="preserve"> Wood Ltd</w:t>
      </w:r>
      <w:r w:rsidR="006A08C7">
        <w:t xml:space="preserve"> | </w:t>
      </w:r>
      <w:r w:rsidR="005515D9">
        <w:t>October 2024</w:t>
      </w:r>
      <w:r w:rsidR="006A08C7">
        <w:t xml:space="preserve"> to </w:t>
      </w:r>
      <w:r w:rsidR="003E4398">
        <w:t>September 2025</w:t>
      </w:r>
    </w:p>
    <w:p w14:paraId="408BB203" w14:textId="77777777" w:rsidR="006A08C7" w:rsidRDefault="006A08C7" w:rsidP="006A08C7">
      <w:pPr>
        <w:pStyle w:val="Heading4"/>
      </w:pPr>
      <w:r>
        <w:t>Role</w:t>
      </w:r>
    </w:p>
    <w:p w14:paraId="6C16FE42" w14:textId="77777777" w:rsidR="004C6BD4" w:rsidRPr="00787DC9" w:rsidRDefault="004C6BD4" w:rsidP="00787DC9">
      <w:pPr>
        <w:pStyle w:val="ListBullet"/>
      </w:pPr>
      <w:r w:rsidRPr="00787DC9">
        <w:t>Led the modernisation of IT infrastructure, operations and governance across a global manufacturing and export business.</w:t>
      </w:r>
    </w:p>
    <w:p w14:paraId="4A38F7D4" w14:textId="492509A9" w:rsidR="006A08C7" w:rsidRDefault="004C6BD4" w:rsidP="00787DC9">
      <w:pPr>
        <w:pStyle w:val="ListBullet"/>
      </w:pPr>
      <w:r w:rsidRPr="00787DC9">
        <w:t>Developed and commenced implementation of the company’s first formal IT Strategy</w:t>
      </w:r>
    </w:p>
    <w:p w14:paraId="1A978AED" w14:textId="13CAF192" w:rsidR="00787DC9" w:rsidRDefault="002E6394" w:rsidP="00787DC9">
      <w:pPr>
        <w:pStyle w:val="ListBullet"/>
      </w:pPr>
      <w:r>
        <w:t>Delivered full network upgrade with segmented VLANs and gigabit fibre</w:t>
      </w:r>
      <w:r w:rsidR="009141BA">
        <w:t>, significantly reducing cybersecurity risk</w:t>
      </w:r>
    </w:p>
    <w:p w14:paraId="486D99C9" w14:textId="153D5E47" w:rsidR="009141BA" w:rsidRDefault="009141BA" w:rsidP="00787DC9">
      <w:pPr>
        <w:pStyle w:val="ListBullet"/>
      </w:pPr>
      <w:r>
        <w:t xml:space="preserve">Rolled out MFA, formal IT policies (InfoSec, AI, acceptable use, change enablement) and ITIL-aligned </w:t>
      </w:r>
      <w:r w:rsidR="00375628">
        <w:t>change management across the business</w:t>
      </w:r>
    </w:p>
    <w:p w14:paraId="06D43475" w14:textId="7BF34218" w:rsidR="00375628" w:rsidRDefault="00375628" w:rsidP="00787DC9">
      <w:pPr>
        <w:pStyle w:val="ListBullet"/>
      </w:pPr>
      <w:r>
        <w:t xml:space="preserve">Introduced Azure DevOps for work management, code repositories </w:t>
      </w:r>
      <w:r w:rsidR="005466BF">
        <w:t>and CI/CD to support ERP implementation and custom development</w:t>
      </w:r>
    </w:p>
    <w:p w14:paraId="5E95EBC7" w14:textId="388319AB" w:rsidR="00903ABD" w:rsidRPr="00903ABD" w:rsidRDefault="005466BF" w:rsidP="00787DC9">
      <w:pPr>
        <w:pStyle w:val="ListBullet"/>
      </w:pPr>
      <w:r w:rsidRPr="005466BF">
        <w:rPr>
          <w:lang w:val="en-NZ"/>
        </w:rPr>
        <w:t>Established IT Asset Management, centralised IT Knowledgebase</w:t>
      </w:r>
      <w:r w:rsidR="00903ABD">
        <w:rPr>
          <w:lang w:val="en-NZ"/>
        </w:rPr>
        <w:t xml:space="preserve"> </w:t>
      </w:r>
      <w:r w:rsidRPr="005466BF">
        <w:rPr>
          <w:lang w:val="en-NZ"/>
        </w:rPr>
        <w:t>and on-site hardware spares to improve IT Support</w:t>
      </w:r>
      <w:r w:rsidR="00903ABD">
        <w:rPr>
          <w:lang w:val="en-NZ"/>
        </w:rPr>
        <w:t xml:space="preserve"> </w:t>
      </w:r>
      <w:r w:rsidRPr="005466BF">
        <w:rPr>
          <w:lang w:val="en-NZ"/>
        </w:rPr>
        <w:t>responsiveness</w:t>
      </w:r>
    </w:p>
    <w:p w14:paraId="1EBE2D7C" w14:textId="4648A5B8" w:rsidR="006A08C7" w:rsidRPr="005B7A54" w:rsidRDefault="005466BF" w:rsidP="006A08C7">
      <w:pPr>
        <w:pStyle w:val="ListBullet"/>
      </w:pPr>
      <w:r w:rsidRPr="005466BF">
        <w:rPr>
          <w:lang w:val="en-NZ"/>
        </w:rPr>
        <w:t>Created the first</w:t>
      </w:r>
      <w:r w:rsidR="00903ABD">
        <w:rPr>
          <w:lang w:val="en-NZ"/>
        </w:rPr>
        <w:t xml:space="preserve"> </w:t>
      </w:r>
      <w:r w:rsidR="00903ABD" w:rsidRPr="00903ABD">
        <w:rPr>
          <w:lang w:val="en-NZ"/>
        </w:rPr>
        <w:t>IT Chart of Accounts to gain visibility of total cost</w:t>
      </w:r>
      <w:r w:rsidR="00903ABD">
        <w:rPr>
          <w:lang w:val="en-NZ"/>
        </w:rPr>
        <w:t xml:space="preserve"> </w:t>
      </w:r>
      <w:r w:rsidR="00903ABD" w:rsidRPr="00903ABD">
        <w:rPr>
          <w:lang w:val="en-NZ"/>
        </w:rPr>
        <w:t>of ownership and inform strategic planning</w:t>
      </w:r>
      <w:r w:rsidR="00903ABD">
        <w:rPr>
          <w:lang w:val="en-NZ"/>
        </w:rPr>
        <w:t>.</w:t>
      </w:r>
    </w:p>
    <w:p w14:paraId="354393C8" w14:textId="4DB25F7B" w:rsidR="0024496B" w:rsidRDefault="0024496B" w:rsidP="0024496B">
      <w:pPr>
        <w:pStyle w:val="Heading1"/>
      </w:pPr>
      <w:r>
        <w:t>Prior Experience</w:t>
      </w:r>
    </w:p>
    <w:p w14:paraId="001146E7" w14:textId="3F0B13CA" w:rsidR="00AD2D62" w:rsidRPr="00270E83" w:rsidRDefault="004F796C" w:rsidP="00AD2D62">
      <w:pPr>
        <w:pStyle w:val="Heading3"/>
      </w:pPr>
      <w:r>
        <w:t>Digital Engagement Product Leader</w:t>
      </w:r>
      <w:r w:rsidR="00AD2D62" w:rsidRPr="00270E83">
        <w:t xml:space="preserve"> |</w:t>
      </w:r>
      <w:r w:rsidR="00066140" w:rsidRPr="00270E83">
        <w:t xml:space="preserve"> </w:t>
      </w:r>
      <w:r w:rsidR="00066140" w:rsidRPr="009E265F">
        <w:t xml:space="preserve">SkyCity Entertainment Company </w:t>
      </w:r>
      <w:r w:rsidR="00AD2D62" w:rsidRPr="00270E83">
        <w:t xml:space="preserve">| </w:t>
      </w:r>
      <w:r w:rsidR="00066140" w:rsidRPr="00066140">
        <w:t>September 2023</w:t>
      </w:r>
      <w:r w:rsidR="00066140">
        <w:t xml:space="preserve"> </w:t>
      </w:r>
      <w:r w:rsidR="0024496B">
        <w:t>to</w:t>
      </w:r>
      <w:r w:rsidR="00C72B0A">
        <w:t xml:space="preserve"> </w:t>
      </w:r>
      <w:r w:rsidR="00066140">
        <w:t>October 2024</w:t>
      </w:r>
    </w:p>
    <w:p w14:paraId="0BDCDADF" w14:textId="2E8CD528" w:rsidR="0024496B" w:rsidRDefault="00AD2D62" w:rsidP="0024496B">
      <w:pPr>
        <w:pStyle w:val="Heading4"/>
      </w:pPr>
      <w:r>
        <w:t>R</w:t>
      </w:r>
      <w:r w:rsidR="0024496B">
        <w:t>esponsibilities</w:t>
      </w:r>
    </w:p>
    <w:p w14:paraId="448DE59B" w14:textId="637402DC" w:rsidR="00DC5C57" w:rsidRPr="00DC5C57" w:rsidRDefault="00DC5C57" w:rsidP="0024496B">
      <w:pPr>
        <w:pStyle w:val="ListBullet"/>
      </w:pPr>
      <w:r w:rsidRPr="00DC5C57">
        <w:rPr>
          <w:lang w:val="en-NZ"/>
        </w:rPr>
        <w:t>Spearheaded a strategic program to comply with new gaming</w:t>
      </w:r>
      <w:r w:rsidR="007C1070">
        <w:rPr>
          <w:lang w:val="en-NZ"/>
        </w:rPr>
        <w:t xml:space="preserve"> </w:t>
      </w:r>
      <w:r w:rsidRPr="00DC5C57">
        <w:rPr>
          <w:lang w:val="en-NZ"/>
        </w:rPr>
        <w:t xml:space="preserve">regulations, introducing </w:t>
      </w:r>
      <w:r w:rsidR="001B003F" w:rsidRPr="001B003F">
        <w:rPr>
          <w:lang w:val="en-NZ"/>
        </w:rPr>
        <w:t>a</w:t>
      </w:r>
      <w:r w:rsidRPr="001B003F">
        <w:rPr>
          <w:lang w:val="en-NZ"/>
        </w:rPr>
        <w:t>utomation and AI</w:t>
      </w:r>
      <w:r w:rsidRPr="00DC5C57">
        <w:rPr>
          <w:lang w:val="en-NZ"/>
        </w:rPr>
        <w:t xml:space="preserve"> for enhanced fraud</w:t>
      </w:r>
      <w:r w:rsidR="007C1070">
        <w:rPr>
          <w:lang w:val="en-NZ"/>
        </w:rPr>
        <w:t xml:space="preserve"> </w:t>
      </w:r>
      <w:r w:rsidRPr="00DC5C57">
        <w:rPr>
          <w:lang w:val="en-NZ"/>
        </w:rPr>
        <w:t>prevention</w:t>
      </w:r>
    </w:p>
    <w:p w14:paraId="2E3C26BE" w14:textId="2B99C100" w:rsidR="00390F7B" w:rsidRPr="00390F7B" w:rsidRDefault="00390F7B" w:rsidP="0024496B">
      <w:pPr>
        <w:pStyle w:val="ListBullet"/>
      </w:pPr>
      <w:r w:rsidRPr="00390F7B">
        <w:rPr>
          <w:lang w:val="en-NZ"/>
        </w:rPr>
        <w:t>Managed a $4M budget, leading multiple product teams to</w:t>
      </w:r>
      <w:r>
        <w:rPr>
          <w:lang w:val="en-NZ"/>
        </w:rPr>
        <w:t xml:space="preserve"> </w:t>
      </w:r>
      <w:r w:rsidRPr="00390F7B">
        <w:rPr>
          <w:lang w:val="en-NZ"/>
        </w:rPr>
        <w:t>evaluate and implement new digital enablement capabilities</w:t>
      </w:r>
    </w:p>
    <w:p w14:paraId="66E194AF" w14:textId="77777777" w:rsidR="00597BF7" w:rsidRPr="00597BF7" w:rsidRDefault="00390F7B" w:rsidP="0024496B">
      <w:pPr>
        <w:pStyle w:val="ListBullet"/>
      </w:pPr>
      <w:r w:rsidRPr="00390F7B">
        <w:rPr>
          <w:lang w:val="en-NZ"/>
        </w:rPr>
        <w:t>Worked directly with stakeholders to design engaging customer</w:t>
      </w:r>
      <w:r>
        <w:rPr>
          <w:lang w:val="en-NZ"/>
        </w:rPr>
        <w:t xml:space="preserve"> </w:t>
      </w:r>
      <w:r w:rsidRPr="00390F7B">
        <w:rPr>
          <w:lang w:val="en-NZ"/>
        </w:rPr>
        <w:t>journeys, build user story maps, and manage a backlog of over 400</w:t>
      </w:r>
      <w:r w:rsidR="00597BF7">
        <w:rPr>
          <w:lang w:val="en-NZ"/>
        </w:rPr>
        <w:t xml:space="preserve"> </w:t>
      </w:r>
      <w:r w:rsidRPr="00390F7B">
        <w:rPr>
          <w:lang w:val="en-NZ"/>
        </w:rPr>
        <w:t>user stories (work items)</w:t>
      </w:r>
    </w:p>
    <w:p w14:paraId="35D9CDE2" w14:textId="5D1D1854" w:rsidR="00AD2D62" w:rsidRPr="0024496B" w:rsidRDefault="00390F7B" w:rsidP="007C1070">
      <w:pPr>
        <w:pStyle w:val="ListBullet"/>
      </w:pPr>
      <w:r w:rsidRPr="00597BF7">
        <w:rPr>
          <w:lang w:val="en-NZ"/>
        </w:rPr>
        <w:t>At time of writing</w:t>
      </w:r>
      <w:r w:rsidR="00597BF7">
        <w:rPr>
          <w:lang w:val="en-NZ"/>
        </w:rPr>
        <w:t>,</w:t>
      </w:r>
      <w:r w:rsidRPr="00597BF7">
        <w:rPr>
          <w:lang w:val="en-NZ"/>
        </w:rPr>
        <w:t xml:space="preserve"> the program is on time and within budget</w:t>
      </w:r>
      <w:r w:rsidRPr="00390F7B">
        <w:rPr>
          <w:lang w:val="en-NZ"/>
        </w:rPr>
        <w:t>,</w:t>
      </w:r>
      <w:r w:rsidR="00597BF7">
        <w:rPr>
          <w:lang w:val="en-NZ"/>
        </w:rPr>
        <w:t xml:space="preserve"> </w:t>
      </w:r>
      <w:r w:rsidRPr="00390F7B">
        <w:rPr>
          <w:lang w:val="en-NZ"/>
        </w:rPr>
        <w:t>aligning with regulatory compliance and improved operational</w:t>
      </w:r>
      <w:r w:rsidR="00DC5C57">
        <w:rPr>
          <w:lang w:val="en-NZ"/>
        </w:rPr>
        <w:t xml:space="preserve"> </w:t>
      </w:r>
      <w:r w:rsidRPr="00390F7B">
        <w:rPr>
          <w:lang w:val="en-NZ"/>
        </w:rPr>
        <w:t>efficiency.</w:t>
      </w:r>
    </w:p>
    <w:p w14:paraId="76BCF544" w14:textId="1622565A" w:rsidR="00C72B0A" w:rsidRPr="00270E83" w:rsidRDefault="00214893" w:rsidP="00C72B0A">
      <w:pPr>
        <w:pStyle w:val="Heading3"/>
      </w:pPr>
      <w:r>
        <w:lastRenderedPageBreak/>
        <w:t>Head of Ways of Working</w:t>
      </w:r>
      <w:r w:rsidR="00C72B0A" w:rsidRPr="00270E83">
        <w:t xml:space="preserve"> | </w:t>
      </w:r>
      <w:r w:rsidR="009E265F" w:rsidRPr="009E265F">
        <w:t xml:space="preserve">SkyCity Entertainment Company </w:t>
      </w:r>
      <w:r w:rsidR="00C72B0A" w:rsidRPr="00270E83">
        <w:t xml:space="preserve">| </w:t>
      </w:r>
      <w:r w:rsidRPr="00214893">
        <w:t>July 2020</w:t>
      </w:r>
      <w:r>
        <w:t xml:space="preserve"> </w:t>
      </w:r>
      <w:r w:rsidR="00C72B0A">
        <w:t xml:space="preserve">to </w:t>
      </w:r>
      <w:r>
        <w:t>September 2023</w:t>
      </w:r>
    </w:p>
    <w:p w14:paraId="4A1A331B" w14:textId="77777777" w:rsidR="00C72B0A" w:rsidRDefault="00C72B0A" w:rsidP="00C72B0A">
      <w:pPr>
        <w:pStyle w:val="Heading4"/>
      </w:pPr>
      <w:r>
        <w:t>Responsibilities</w:t>
      </w:r>
    </w:p>
    <w:p w14:paraId="530F9D3F" w14:textId="77777777" w:rsidR="007E3BC1" w:rsidRPr="007E3BC1" w:rsidRDefault="000D4C2B" w:rsidP="00C72B0A">
      <w:pPr>
        <w:pStyle w:val="ListBullet"/>
      </w:pPr>
      <w:r>
        <w:rPr>
          <w:lang w:val="en-NZ"/>
        </w:rPr>
        <w:t xml:space="preserve">Developed </w:t>
      </w:r>
      <w:r w:rsidRPr="000D4C2B">
        <w:rPr>
          <w:lang w:val="en-NZ"/>
        </w:rPr>
        <w:t xml:space="preserve">a new practice and team of multidiscipline </w:t>
      </w:r>
      <w:r w:rsidR="00F77E2B">
        <w:rPr>
          <w:lang w:val="en-NZ"/>
        </w:rPr>
        <w:t>c</w:t>
      </w:r>
      <w:r w:rsidRPr="000D4C2B">
        <w:rPr>
          <w:lang w:val="en-NZ"/>
        </w:rPr>
        <w:t>oaches</w:t>
      </w:r>
      <w:r w:rsidR="00F77E2B">
        <w:rPr>
          <w:lang w:val="en-NZ"/>
        </w:rPr>
        <w:t xml:space="preserve"> </w:t>
      </w:r>
      <w:r w:rsidRPr="000D4C2B">
        <w:rPr>
          <w:lang w:val="en-NZ"/>
        </w:rPr>
        <w:t>providing Agile PMO services as well as performance coaching</w:t>
      </w:r>
      <w:r w:rsidR="007E3BC1">
        <w:rPr>
          <w:lang w:val="en-NZ"/>
        </w:rPr>
        <w:t xml:space="preserve"> </w:t>
      </w:r>
      <w:r w:rsidRPr="000D4C2B">
        <w:rPr>
          <w:lang w:val="en-NZ"/>
        </w:rPr>
        <w:t>across the group</w:t>
      </w:r>
    </w:p>
    <w:p w14:paraId="1369EC55" w14:textId="77777777" w:rsidR="00AB02DE" w:rsidRPr="00AB02DE" w:rsidRDefault="000D4C2B" w:rsidP="00C72B0A">
      <w:pPr>
        <w:pStyle w:val="ListBullet"/>
      </w:pPr>
      <w:r w:rsidRPr="000D4C2B">
        <w:rPr>
          <w:lang w:val="en-NZ"/>
        </w:rPr>
        <w:t xml:space="preserve">Introduced Agile </w:t>
      </w:r>
      <w:r w:rsidR="007E3BC1">
        <w:rPr>
          <w:lang w:val="en-NZ"/>
        </w:rPr>
        <w:t>P</w:t>
      </w:r>
      <w:r w:rsidRPr="000D4C2B">
        <w:rPr>
          <w:lang w:val="en-NZ"/>
        </w:rPr>
        <w:t>roduct Development methodologies to help</w:t>
      </w:r>
      <w:r w:rsidR="00AB02DE">
        <w:rPr>
          <w:lang w:val="en-NZ"/>
        </w:rPr>
        <w:t xml:space="preserve"> </w:t>
      </w:r>
      <w:r w:rsidRPr="000D4C2B">
        <w:rPr>
          <w:lang w:val="en-NZ"/>
        </w:rPr>
        <w:t>develop a customer value mindset to delivery</w:t>
      </w:r>
    </w:p>
    <w:p w14:paraId="1E570A8D" w14:textId="77777777" w:rsidR="00AB02DE" w:rsidRPr="00AB02DE" w:rsidRDefault="000D4C2B" w:rsidP="00C72B0A">
      <w:pPr>
        <w:pStyle w:val="ListBullet"/>
      </w:pPr>
      <w:r w:rsidRPr="000D4C2B">
        <w:rPr>
          <w:lang w:val="en-NZ"/>
        </w:rPr>
        <w:t>Improved project delivery and business agility across the group by</w:t>
      </w:r>
      <w:r w:rsidR="00AB02DE">
        <w:rPr>
          <w:lang w:val="en-NZ"/>
        </w:rPr>
        <w:t xml:space="preserve"> </w:t>
      </w:r>
      <w:r w:rsidRPr="000D4C2B">
        <w:rPr>
          <w:lang w:val="en-NZ"/>
        </w:rPr>
        <w:t>40%, through the creation and implementation of the ICT SkyCity</w:t>
      </w:r>
      <w:r w:rsidR="00AB02DE">
        <w:rPr>
          <w:lang w:val="en-NZ"/>
        </w:rPr>
        <w:t xml:space="preserve"> </w:t>
      </w:r>
      <w:r w:rsidRPr="000D4C2B">
        <w:rPr>
          <w:lang w:val="en-NZ"/>
        </w:rPr>
        <w:t>Agile Operating Model.</w:t>
      </w:r>
    </w:p>
    <w:p w14:paraId="634383B4" w14:textId="77777777" w:rsidR="007C75B4" w:rsidRPr="007C75B4" w:rsidRDefault="000D4C2B" w:rsidP="00C72B0A">
      <w:pPr>
        <w:pStyle w:val="ListBullet"/>
      </w:pPr>
      <w:r w:rsidRPr="000D4C2B">
        <w:rPr>
          <w:lang w:val="en-NZ"/>
        </w:rPr>
        <w:t>Managed projects with a total budget of $5M, including website</w:t>
      </w:r>
      <w:r w:rsidR="00AB02DE">
        <w:rPr>
          <w:lang w:val="en-NZ"/>
        </w:rPr>
        <w:t xml:space="preserve"> </w:t>
      </w:r>
      <w:r w:rsidRPr="000D4C2B">
        <w:rPr>
          <w:lang w:val="en-NZ"/>
        </w:rPr>
        <w:t>redevelopment, mobile app development, and CMS consolidation</w:t>
      </w:r>
    </w:p>
    <w:p w14:paraId="29E1455B" w14:textId="77777777" w:rsidR="007C75B4" w:rsidRPr="007C75B4" w:rsidRDefault="000D4C2B" w:rsidP="00C72B0A">
      <w:pPr>
        <w:pStyle w:val="ListBullet"/>
      </w:pPr>
      <w:r w:rsidRPr="000D4C2B">
        <w:rPr>
          <w:lang w:val="en-NZ"/>
        </w:rPr>
        <w:t>Delivered coaching and training in Agile and Lean methodologies,</w:t>
      </w:r>
      <w:r w:rsidR="007C75B4">
        <w:rPr>
          <w:lang w:val="en-NZ"/>
        </w:rPr>
        <w:t xml:space="preserve"> </w:t>
      </w:r>
      <w:r w:rsidRPr="000D4C2B">
        <w:rPr>
          <w:lang w:val="en-NZ"/>
        </w:rPr>
        <w:t>fostering a culture of continuous improvement and collaboration</w:t>
      </w:r>
    </w:p>
    <w:p w14:paraId="03BF8228" w14:textId="69BD0D07" w:rsidR="00C72B0A" w:rsidRDefault="000D4C2B" w:rsidP="007C75B4">
      <w:pPr>
        <w:pStyle w:val="ListBullet"/>
      </w:pPr>
      <w:r w:rsidRPr="000D4C2B">
        <w:rPr>
          <w:lang w:val="en-NZ"/>
        </w:rPr>
        <w:t>Ensured team alignment with the ICT delivery operating model,</w:t>
      </w:r>
      <w:r w:rsidR="007C75B4">
        <w:rPr>
          <w:lang w:val="en-NZ"/>
        </w:rPr>
        <w:t xml:space="preserve"> </w:t>
      </w:r>
      <w:r w:rsidRPr="000D4C2B">
        <w:rPr>
          <w:lang w:val="en-NZ"/>
        </w:rPr>
        <w:t>optimi</w:t>
      </w:r>
      <w:r w:rsidR="007C75B4">
        <w:rPr>
          <w:lang w:val="en-NZ"/>
        </w:rPr>
        <w:t>s</w:t>
      </w:r>
      <w:r w:rsidRPr="000D4C2B">
        <w:rPr>
          <w:lang w:val="en-NZ"/>
        </w:rPr>
        <w:t>ing value and outcomes across a $25M annual portfolio.</w:t>
      </w:r>
    </w:p>
    <w:p w14:paraId="608935C8" w14:textId="3788EF67" w:rsidR="00355B8E" w:rsidRPr="00270E83" w:rsidRDefault="00DD1D43" w:rsidP="00355B8E">
      <w:pPr>
        <w:pStyle w:val="Heading3"/>
      </w:pPr>
      <w:r>
        <w:t>Delivery Practice Leader</w:t>
      </w:r>
      <w:r w:rsidR="00355B8E" w:rsidRPr="00270E83">
        <w:t xml:space="preserve"> | </w:t>
      </w:r>
      <w:bookmarkStart w:id="0" w:name="_Hlk207281818"/>
      <w:r>
        <w:t>SkyCity Entertainment Company</w:t>
      </w:r>
      <w:r w:rsidR="00355B8E">
        <w:t xml:space="preserve"> </w:t>
      </w:r>
      <w:bookmarkEnd w:id="0"/>
      <w:r w:rsidR="00355B8E" w:rsidRPr="00270E83">
        <w:t xml:space="preserve">| </w:t>
      </w:r>
      <w:r>
        <w:t xml:space="preserve">October 2017 </w:t>
      </w:r>
      <w:r w:rsidR="00355B8E">
        <w:t xml:space="preserve">to </w:t>
      </w:r>
      <w:r>
        <w:t>July 2020</w:t>
      </w:r>
    </w:p>
    <w:p w14:paraId="0AE11EAA" w14:textId="77777777" w:rsidR="00355B8E" w:rsidRDefault="00355B8E" w:rsidP="00355B8E">
      <w:pPr>
        <w:pStyle w:val="Heading4"/>
      </w:pPr>
      <w:r>
        <w:t>Responsibilities</w:t>
      </w:r>
    </w:p>
    <w:p w14:paraId="5FC9AA57" w14:textId="30616F8F" w:rsidR="004C6CEE" w:rsidRPr="004C6CEE" w:rsidRDefault="009E265F" w:rsidP="00E85D5F">
      <w:pPr>
        <w:pStyle w:val="ListBullet"/>
      </w:pPr>
      <w:r>
        <w:t>E</w:t>
      </w:r>
      <w:r w:rsidRPr="009E265F">
        <w:rPr>
          <w:lang w:val="en-NZ"/>
        </w:rPr>
        <w:t xml:space="preserve">stablished a new </w:t>
      </w:r>
      <w:r>
        <w:rPr>
          <w:lang w:val="en-NZ"/>
        </w:rPr>
        <w:t>p</w:t>
      </w:r>
      <w:r w:rsidRPr="009E265F">
        <w:rPr>
          <w:lang w:val="en-NZ"/>
        </w:rPr>
        <w:t xml:space="preserve">roject </w:t>
      </w:r>
      <w:r>
        <w:rPr>
          <w:lang w:val="en-NZ"/>
        </w:rPr>
        <w:t>m</w:t>
      </w:r>
      <w:r w:rsidRPr="009E265F">
        <w:rPr>
          <w:lang w:val="en-NZ"/>
        </w:rPr>
        <w:t>anagement practice, introducing a</w:t>
      </w:r>
      <w:r>
        <w:rPr>
          <w:lang w:val="en-NZ"/>
        </w:rPr>
        <w:t xml:space="preserve"> </w:t>
      </w:r>
      <w:r w:rsidRPr="009E265F">
        <w:rPr>
          <w:lang w:val="en-NZ"/>
        </w:rPr>
        <w:t>PMI-aligned framework, tools, and processes</w:t>
      </w:r>
    </w:p>
    <w:p w14:paraId="78709FAA" w14:textId="13AA47AE" w:rsidR="004C6CEE" w:rsidRPr="004C6CEE" w:rsidRDefault="004C6CEE" w:rsidP="00E85D5F">
      <w:pPr>
        <w:pStyle w:val="ListBullet"/>
      </w:pPr>
      <w:r w:rsidRPr="004C6CEE">
        <w:rPr>
          <w:lang w:val="en-NZ"/>
        </w:rPr>
        <w:t>Managed a $75M portfolio, providing transparency on progress,</w:t>
      </w:r>
      <w:r>
        <w:rPr>
          <w:lang w:val="en-NZ"/>
        </w:rPr>
        <w:t xml:space="preserve"> </w:t>
      </w:r>
      <w:r w:rsidRPr="004C6CEE">
        <w:rPr>
          <w:lang w:val="en-NZ"/>
        </w:rPr>
        <w:t>spend, and risk to senior leadership</w:t>
      </w:r>
    </w:p>
    <w:p w14:paraId="41AE404C" w14:textId="78F231D1" w:rsidR="00355B8E" w:rsidRDefault="004C6CEE" w:rsidP="009E265F">
      <w:pPr>
        <w:pStyle w:val="ListBullet"/>
      </w:pPr>
      <w:r w:rsidRPr="004C6CEE">
        <w:rPr>
          <w:lang w:val="en-NZ"/>
        </w:rPr>
        <w:t>Enhanced project delivery consistency, quality, and safety across</w:t>
      </w:r>
      <w:r w:rsidR="009E265F">
        <w:rPr>
          <w:lang w:val="en-NZ"/>
        </w:rPr>
        <w:t xml:space="preserve"> </w:t>
      </w:r>
      <w:r w:rsidRPr="004C6CEE">
        <w:rPr>
          <w:lang w:val="en-NZ"/>
        </w:rPr>
        <w:t>all domains.</w:t>
      </w:r>
    </w:p>
    <w:p w14:paraId="3D062F19" w14:textId="4DA7FD4B" w:rsidR="00E85D5F" w:rsidRPr="00270E83" w:rsidRDefault="00E85D5F" w:rsidP="00E85D5F">
      <w:pPr>
        <w:pStyle w:val="Heading3"/>
      </w:pPr>
      <w:r>
        <w:t>Consulting Manager</w:t>
      </w:r>
      <w:r w:rsidRPr="00270E83">
        <w:t xml:space="preserve"> | </w:t>
      </w:r>
      <w:proofErr w:type="spellStart"/>
      <w:r>
        <w:t>Assurity</w:t>
      </w:r>
      <w:proofErr w:type="spellEnd"/>
      <w:r>
        <w:t xml:space="preserve"> Consulting Ltd </w:t>
      </w:r>
      <w:r w:rsidRPr="00270E83">
        <w:t xml:space="preserve">| </w:t>
      </w:r>
      <w:r>
        <w:t xml:space="preserve">May 2017 to </w:t>
      </w:r>
      <w:r w:rsidR="00B96E05">
        <w:t>October 2017</w:t>
      </w:r>
    </w:p>
    <w:p w14:paraId="3149B18B" w14:textId="77777777" w:rsidR="00E85D5F" w:rsidRDefault="00E85D5F" w:rsidP="00E85D5F">
      <w:pPr>
        <w:pStyle w:val="Heading4"/>
      </w:pPr>
      <w:r>
        <w:t>Responsibilities</w:t>
      </w:r>
    </w:p>
    <w:p w14:paraId="18C0EE72" w14:textId="518586A3" w:rsidR="00B96E05" w:rsidRDefault="00B96E05" w:rsidP="00E85D5F">
      <w:pPr>
        <w:pStyle w:val="ListBullet"/>
      </w:pPr>
      <w:r w:rsidRPr="00B96E05">
        <w:t>Led branch operations and market growth, delivering high-quality</w:t>
      </w:r>
      <w:r>
        <w:t xml:space="preserve"> </w:t>
      </w:r>
      <w:r w:rsidRPr="00B96E05">
        <w:t xml:space="preserve">Agile and </w:t>
      </w:r>
      <w:r>
        <w:t>a</w:t>
      </w:r>
      <w:r w:rsidRPr="00B96E05">
        <w:t>nalysis solutions</w:t>
      </w:r>
    </w:p>
    <w:p w14:paraId="365EB16B" w14:textId="77777777" w:rsidR="00112FE0" w:rsidRDefault="00B96E05" w:rsidP="00E85D5F">
      <w:pPr>
        <w:pStyle w:val="ListBullet"/>
      </w:pPr>
      <w:r w:rsidRPr="00B96E05">
        <w:t>Achieved financial and growth targets, led sales processes, and</w:t>
      </w:r>
      <w:r w:rsidR="00112FE0">
        <w:t xml:space="preserve"> </w:t>
      </w:r>
      <w:r w:rsidRPr="00B96E05">
        <w:t>identified new client opportunities</w:t>
      </w:r>
    </w:p>
    <w:p w14:paraId="3D78DB7E" w14:textId="669FBE96" w:rsidR="00355B8E" w:rsidRDefault="00B96E05" w:rsidP="00112FE0">
      <w:pPr>
        <w:pStyle w:val="ListBullet"/>
      </w:pPr>
      <w:r w:rsidRPr="00B96E05">
        <w:t xml:space="preserve">Mentored and developed </w:t>
      </w:r>
      <w:proofErr w:type="spellStart"/>
      <w:r w:rsidRPr="00B96E05">
        <w:t>Assurity</w:t>
      </w:r>
      <w:proofErr w:type="spellEnd"/>
      <w:r w:rsidRPr="00B96E05">
        <w:t xml:space="preserve"> staff, ensuring high capability</w:t>
      </w:r>
      <w:r w:rsidR="00112FE0">
        <w:t xml:space="preserve"> </w:t>
      </w:r>
      <w:r w:rsidRPr="00B96E05">
        <w:t>and client satisfaction.</w:t>
      </w:r>
    </w:p>
    <w:p w14:paraId="4300F82D" w14:textId="7C7C1A07" w:rsidR="00D604DF" w:rsidRPr="00270E83" w:rsidRDefault="00255F2C" w:rsidP="00D604DF">
      <w:pPr>
        <w:pStyle w:val="Heading3"/>
      </w:pPr>
      <w:r>
        <w:t>Enterprise Business Analyst / Agile Coach</w:t>
      </w:r>
      <w:r w:rsidR="00D604DF" w:rsidRPr="00270E83">
        <w:t xml:space="preserve"> | </w:t>
      </w:r>
      <w:r>
        <w:t>Westpac NZ</w:t>
      </w:r>
      <w:r w:rsidR="00D604DF">
        <w:t xml:space="preserve"> </w:t>
      </w:r>
      <w:r w:rsidR="00D604DF" w:rsidRPr="00270E83">
        <w:t>|</w:t>
      </w:r>
      <w:r>
        <w:t xml:space="preserve"> July</w:t>
      </w:r>
      <w:r w:rsidR="00D604DF">
        <w:t xml:space="preserve"> </w:t>
      </w:r>
      <w:r>
        <w:t>2016</w:t>
      </w:r>
      <w:r w:rsidR="00D604DF">
        <w:t xml:space="preserve"> to </w:t>
      </w:r>
      <w:r>
        <w:t>May</w:t>
      </w:r>
      <w:r w:rsidR="00D604DF">
        <w:t xml:space="preserve"> </w:t>
      </w:r>
      <w:r>
        <w:t>2017</w:t>
      </w:r>
    </w:p>
    <w:p w14:paraId="173DB941" w14:textId="77777777" w:rsidR="00D604DF" w:rsidRDefault="00D604DF" w:rsidP="00D604DF">
      <w:pPr>
        <w:pStyle w:val="Heading4"/>
      </w:pPr>
      <w:r>
        <w:t>Responsibilities</w:t>
      </w:r>
    </w:p>
    <w:p w14:paraId="7D24C47A" w14:textId="77777777" w:rsidR="00355B8E" w:rsidRPr="00355B8E" w:rsidRDefault="00355B8E" w:rsidP="00D604DF">
      <w:pPr>
        <w:pStyle w:val="ListBullet"/>
      </w:pPr>
      <w:r w:rsidRPr="00355B8E">
        <w:rPr>
          <w:lang w:val="en-NZ"/>
        </w:rPr>
        <w:t>Provided Enterprise Analysis and Product Discovery support,</w:t>
      </w:r>
      <w:r>
        <w:rPr>
          <w:lang w:val="en-NZ"/>
        </w:rPr>
        <w:t xml:space="preserve"> </w:t>
      </w:r>
      <w:r w:rsidRPr="00355B8E">
        <w:rPr>
          <w:lang w:val="en-NZ"/>
        </w:rPr>
        <w:t>shaping initiatives using lean start-up and design thinking</w:t>
      </w:r>
      <w:r>
        <w:rPr>
          <w:lang w:val="en-NZ"/>
        </w:rPr>
        <w:t xml:space="preserve"> </w:t>
      </w:r>
      <w:r w:rsidRPr="00355B8E">
        <w:rPr>
          <w:lang w:val="en-NZ"/>
        </w:rPr>
        <w:t>approaches</w:t>
      </w:r>
    </w:p>
    <w:p w14:paraId="1E15BD04" w14:textId="5FA0D946" w:rsidR="00D604DF" w:rsidRDefault="00355B8E" w:rsidP="00355B8E">
      <w:pPr>
        <w:pStyle w:val="ListBullet"/>
      </w:pPr>
      <w:r w:rsidRPr="00355B8E">
        <w:rPr>
          <w:lang w:val="en-NZ"/>
        </w:rPr>
        <w:t>Coached and trained teams in Agile/DevOps methodologies,</w:t>
      </w:r>
      <w:r>
        <w:rPr>
          <w:lang w:val="en-NZ"/>
        </w:rPr>
        <w:t xml:space="preserve"> </w:t>
      </w:r>
      <w:r w:rsidRPr="00355B8E">
        <w:rPr>
          <w:lang w:val="en-NZ"/>
        </w:rPr>
        <w:t>delivering customer-focused outcomes.</w:t>
      </w:r>
    </w:p>
    <w:p w14:paraId="56FC7CFD" w14:textId="54F5619E" w:rsidR="00816AE9" w:rsidRPr="00270E83" w:rsidRDefault="00D604DF" w:rsidP="00816AE9">
      <w:pPr>
        <w:pStyle w:val="Heading3"/>
      </w:pPr>
      <w:r>
        <w:lastRenderedPageBreak/>
        <w:t>Principal Consultant / Agile and Business Analysis</w:t>
      </w:r>
      <w:r w:rsidR="00816AE9" w:rsidRPr="00270E83">
        <w:t xml:space="preserve"> | </w:t>
      </w:r>
      <w:r w:rsidR="00191956">
        <w:t>Equinox IT</w:t>
      </w:r>
      <w:r w:rsidR="00816AE9">
        <w:t xml:space="preserve"> </w:t>
      </w:r>
      <w:r w:rsidR="00816AE9" w:rsidRPr="00270E83">
        <w:t xml:space="preserve">| </w:t>
      </w:r>
      <w:r w:rsidR="00191956">
        <w:t>April 2014</w:t>
      </w:r>
      <w:r w:rsidR="00816AE9">
        <w:t xml:space="preserve"> to </w:t>
      </w:r>
      <w:r w:rsidR="00191956">
        <w:t>July 2016</w:t>
      </w:r>
    </w:p>
    <w:p w14:paraId="2F53E94D" w14:textId="77777777" w:rsidR="00816AE9" w:rsidRDefault="00816AE9" w:rsidP="00816AE9">
      <w:pPr>
        <w:pStyle w:val="Heading4"/>
      </w:pPr>
      <w:r>
        <w:t>Responsibilities</w:t>
      </w:r>
    </w:p>
    <w:p w14:paraId="3AFAC244" w14:textId="51B693E0" w:rsidR="00726E5F" w:rsidRPr="00726E5F" w:rsidRDefault="00442E80" w:rsidP="00816AE9">
      <w:pPr>
        <w:pStyle w:val="ListBullet"/>
      </w:pPr>
      <w:r w:rsidRPr="00442E80">
        <w:rPr>
          <w:lang w:val="en-NZ"/>
        </w:rPr>
        <w:t>Provided advisory, assessment, mentoring, and training services</w:t>
      </w:r>
      <w:r w:rsidR="000F7845">
        <w:rPr>
          <w:lang w:val="en-NZ"/>
        </w:rPr>
        <w:t xml:space="preserve"> </w:t>
      </w:r>
      <w:r w:rsidRPr="00442E80">
        <w:rPr>
          <w:lang w:val="en-NZ"/>
        </w:rPr>
        <w:t>across public and private sectors.</w:t>
      </w:r>
    </w:p>
    <w:p w14:paraId="030E7758" w14:textId="21E2BF77" w:rsidR="00816AE9" w:rsidRDefault="00726E5F" w:rsidP="00442E80">
      <w:pPr>
        <w:pStyle w:val="ListBullet"/>
      </w:pPr>
      <w:r w:rsidRPr="00726E5F">
        <w:rPr>
          <w:lang w:val="en-NZ"/>
        </w:rPr>
        <w:t>Delivered over 21 successful client engagements, enhancing</w:t>
      </w:r>
      <w:r w:rsidR="00442E80">
        <w:rPr>
          <w:lang w:val="en-NZ"/>
        </w:rPr>
        <w:t xml:space="preserve"> </w:t>
      </w:r>
      <w:r w:rsidRPr="00726E5F">
        <w:rPr>
          <w:lang w:val="en-NZ"/>
        </w:rPr>
        <w:t>project excellence and outcomes</w:t>
      </w:r>
      <w:r w:rsidR="00442E80">
        <w:rPr>
          <w:lang w:val="en-NZ"/>
        </w:rPr>
        <w:t>.</w:t>
      </w:r>
    </w:p>
    <w:p w14:paraId="200EAA8C" w14:textId="4810C9FA" w:rsidR="00816AE9" w:rsidRPr="00270E83" w:rsidRDefault="00816AE9" w:rsidP="00816AE9">
      <w:pPr>
        <w:pStyle w:val="Heading3"/>
      </w:pPr>
      <w:r>
        <w:t>Business Owner</w:t>
      </w:r>
      <w:r w:rsidR="00446204">
        <w:t xml:space="preserve"> Operator</w:t>
      </w:r>
      <w:r w:rsidRPr="00270E83">
        <w:t xml:space="preserve"> | </w:t>
      </w:r>
      <w:r w:rsidR="00446204">
        <w:t>Ultimate Boards</w:t>
      </w:r>
      <w:r>
        <w:t xml:space="preserve"> </w:t>
      </w:r>
      <w:r w:rsidRPr="00270E83">
        <w:t xml:space="preserve">| </w:t>
      </w:r>
      <w:r w:rsidR="00446204">
        <w:t>February</w:t>
      </w:r>
      <w:r>
        <w:t xml:space="preserve"> </w:t>
      </w:r>
      <w:r w:rsidR="00446204">
        <w:t>2010</w:t>
      </w:r>
      <w:r>
        <w:t xml:space="preserve"> to </w:t>
      </w:r>
      <w:r w:rsidR="00446204">
        <w:t>April</w:t>
      </w:r>
      <w:r>
        <w:t xml:space="preserve"> </w:t>
      </w:r>
      <w:r w:rsidR="00446204">
        <w:t>2014</w:t>
      </w:r>
    </w:p>
    <w:p w14:paraId="6DB18683" w14:textId="77777777" w:rsidR="00816AE9" w:rsidRDefault="00816AE9" w:rsidP="00816AE9">
      <w:pPr>
        <w:pStyle w:val="Heading4"/>
      </w:pPr>
      <w:r>
        <w:t>Responsibilities</w:t>
      </w:r>
    </w:p>
    <w:p w14:paraId="4E823EA2" w14:textId="5E58B22E" w:rsidR="00816AE9" w:rsidRDefault="00A56917" w:rsidP="00816AE9">
      <w:pPr>
        <w:pStyle w:val="ListBullet"/>
      </w:pPr>
      <w:r w:rsidRPr="00A56917">
        <w:rPr>
          <w:lang w:val="en-NZ"/>
        </w:rPr>
        <w:t>Founded and managed a lean start-up online importer/retail</w:t>
      </w:r>
      <w:r>
        <w:rPr>
          <w:lang w:val="en-NZ"/>
        </w:rPr>
        <w:t xml:space="preserve"> </w:t>
      </w:r>
      <w:r w:rsidRPr="00A56917">
        <w:rPr>
          <w:lang w:val="en-NZ"/>
        </w:rPr>
        <w:t>business in the Action Sport domain</w:t>
      </w:r>
    </w:p>
    <w:p w14:paraId="424E7572" w14:textId="2266D727" w:rsidR="00816AE9" w:rsidRDefault="00A56917" w:rsidP="00816AE9">
      <w:pPr>
        <w:pStyle w:val="ListBullet"/>
      </w:pPr>
      <w:r w:rsidRPr="00A56917">
        <w:rPr>
          <w:lang w:val="en-NZ"/>
        </w:rPr>
        <w:t>Designed and implemented a cloud-based solution architecture,</w:t>
      </w:r>
      <w:r>
        <w:rPr>
          <w:lang w:val="en-NZ"/>
        </w:rPr>
        <w:t xml:space="preserve"> </w:t>
      </w:r>
      <w:r w:rsidRPr="00A56917">
        <w:rPr>
          <w:lang w:val="en-NZ"/>
        </w:rPr>
        <w:t>handling all operational aspects of the business.</w:t>
      </w:r>
    </w:p>
    <w:p w14:paraId="522C6610" w14:textId="396AF666" w:rsidR="00E2214E" w:rsidRPr="00270E83" w:rsidRDefault="00E2214E" w:rsidP="00E2214E">
      <w:pPr>
        <w:pStyle w:val="Heading3"/>
      </w:pPr>
      <w:r>
        <w:t>Senior Business Analyst / Scrum Master</w:t>
      </w:r>
      <w:r w:rsidRPr="00270E83">
        <w:t xml:space="preserve"> | </w:t>
      </w:r>
      <w:r>
        <w:t xml:space="preserve">Chelmer Ltd </w:t>
      </w:r>
      <w:r w:rsidRPr="00270E83">
        <w:t xml:space="preserve">| </w:t>
      </w:r>
      <w:r>
        <w:t xml:space="preserve">August 2009 to April </w:t>
      </w:r>
      <w:r w:rsidR="001862BD">
        <w:t>2014</w:t>
      </w:r>
    </w:p>
    <w:p w14:paraId="0C5457B2" w14:textId="77777777" w:rsidR="00E2214E" w:rsidRDefault="00E2214E" w:rsidP="00E2214E">
      <w:pPr>
        <w:pStyle w:val="Heading4"/>
      </w:pPr>
      <w:r>
        <w:t>Responsibilities</w:t>
      </w:r>
    </w:p>
    <w:p w14:paraId="1AB50003" w14:textId="07131DC3" w:rsidR="00E2214E" w:rsidRDefault="001862BD" w:rsidP="00E2214E">
      <w:pPr>
        <w:pStyle w:val="ListBullet"/>
      </w:pPr>
      <w:r w:rsidRPr="001862BD">
        <w:rPr>
          <w:lang w:val="en-NZ"/>
        </w:rPr>
        <w:t>Managed software delivery projects, provided Agile and Scrum</w:t>
      </w:r>
      <w:r>
        <w:rPr>
          <w:lang w:val="en-NZ"/>
        </w:rPr>
        <w:t xml:space="preserve"> </w:t>
      </w:r>
      <w:r w:rsidRPr="001862BD">
        <w:rPr>
          <w:lang w:val="en-NZ"/>
        </w:rPr>
        <w:t>coaching, and transformed internal processes</w:t>
      </w:r>
    </w:p>
    <w:p w14:paraId="17271A66" w14:textId="385C6C9E" w:rsidR="00E2214E" w:rsidRPr="0024496B" w:rsidRDefault="001862BD" w:rsidP="00E2214E">
      <w:pPr>
        <w:pStyle w:val="ListBullet"/>
      </w:pPr>
      <w:r w:rsidRPr="001862BD">
        <w:rPr>
          <w:lang w:val="en-NZ"/>
        </w:rPr>
        <w:t>Led software delivery projects, implemented business analysis</w:t>
      </w:r>
      <w:r>
        <w:rPr>
          <w:lang w:val="en-NZ"/>
        </w:rPr>
        <w:t xml:space="preserve"> </w:t>
      </w:r>
      <w:r w:rsidRPr="001862BD">
        <w:rPr>
          <w:lang w:val="en-NZ"/>
        </w:rPr>
        <w:t>frameworks, and mentored junior staff.</w:t>
      </w:r>
    </w:p>
    <w:p w14:paraId="4B8C6C5C" w14:textId="045084D8" w:rsidR="00C72B0A" w:rsidRPr="00270E83" w:rsidRDefault="00DE3131" w:rsidP="00C72B0A">
      <w:pPr>
        <w:pStyle w:val="Heading3"/>
      </w:pPr>
      <w:r>
        <w:t>Lead Business Analyst</w:t>
      </w:r>
      <w:r w:rsidR="00C72B0A" w:rsidRPr="00270E83">
        <w:t xml:space="preserve"> |</w:t>
      </w:r>
      <w:r>
        <w:t xml:space="preserve"> Foster Moore</w:t>
      </w:r>
      <w:r w:rsidR="00C72B0A" w:rsidRPr="00270E83">
        <w:t xml:space="preserve"> | </w:t>
      </w:r>
      <w:r w:rsidR="00781B81">
        <w:t>June</w:t>
      </w:r>
      <w:r w:rsidR="00C72B0A">
        <w:t xml:space="preserve"> </w:t>
      </w:r>
      <w:r w:rsidR="00781B81">
        <w:t>2007</w:t>
      </w:r>
      <w:r w:rsidR="00C72B0A">
        <w:t xml:space="preserve"> to </w:t>
      </w:r>
      <w:r w:rsidR="00781B81">
        <w:t>August</w:t>
      </w:r>
      <w:r w:rsidR="00C72B0A">
        <w:t xml:space="preserve"> </w:t>
      </w:r>
      <w:r w:rsidR="00781B81">
        <w:t>2009</w:t>
      </w:r>
    </w:p>
    <w:p w14:paraId="6525F118" w14:textId="77777777" w:rsidR="00C72B0A" w:rsidRDefault="00C72B0A" w:rsidP="00C72B0A">
      <w:pPr>
        <w:pStyle w:val="Heading4"/>
      </w:pPr>
      <w:r>
        <w:t>Responsibilities</w:t>
      </w:r>
    </w:p>
    <w:p w14:paraId="1DD8C176" w14:textId="5CD0A20E" w:rsidR="00C72B0A" w:rsidRPr="0024496B" w:rsidRDefault="00B40679" w:rsidP="00B40679">
      <w:pPr>
        <w:pStyle w:val="ListBullet"/>
      </w:pPr>
      <w:r w:rsidRPr="00B40679">
        <w:rPr>
          <w:lang w:val="en-NZ"/>
        </w:rPr>
        <w:t>Led a team of business analysts, facilitated requirements</w:t>
      </w:r>
      <w:r>
        <w:rPr>
          <w:lang w:val="en-NZ"/>
        </w:rPr>
        <w:t xml:space="preserve"> </w:t>
      </w:r>
      <w:r w:rsidRPr="00B40679">
        <w:rPr>
          <w:lang w:val="en-NZ"/>
        </w:rPr>
        <w:t>workshops, and delivered high-level solution designs for multiple</w:t>
      </w:r>
      <w:r>
        <w:rPr>
          <w:lang w:val="en-NZ"/>
        </w:rPr>
        <w:t xml:space="preserve"> g</w:t>
      </w:r>
      <w:r w:rsidRPr="00B40679">
        <w:rPr>
          <w:lang w:val="en-NZ"/>
        </w:rPr>
        <w:t>overnment agencies</w:t>
      </w:r>
      <w:r>
        <w:rPr>
          <w:lang w:val="en-NZ"/>
        </w:rPr>
        <w:t>.</w:t>
      </w:r>
    </w:p>
    <w:p w14:paraId="3CAB7133" w14:textId="37ABD2B8" w:rsidR="009974F3" w:rsidRPr="00270E83" w:rsidRDefault="006E5E44" w:rsidP="009974F3">
      <w:pPr>
        <w:pStyle w:val="Heading3"/>
      </w:pPr>
      <w:r>
        <w:t>Business Analyst Manager</w:t>
      </w:r>
      <w:r w:rsidR="00DE3131">
        <w:t xml:space="preserve"> - Cards</w:t>
      </w:r>
      <w:r w:rsidR="009974F3" w:rsidRPr="00270E83">
        <w:t xml:space="preserve"> | </w:t>
      </w:r>
      <w:r w:rsidR="00DE3131">
        <w:t>Westpac NZ</w:t>
      </w:r>
      <w:r w:rsidR="009974F3">
        <w:t xml:space="preserve"> </w:t>
      </w:r>
      <w:r w:rsidR="009974F3" w:rsidRPr="00270E83">
        <w:t xml:space="preserve">| </w:t>
      </w:r>
      <w:r w:rsidR="009974F3">
        <w:t>M</w:t>
      </w:r>
      <w:r w:rsidR="00DE3131">
        <w:t>arch</w:t>
      </w:r>
      <w:r w:rsidR="009974F3">
        <w:t xml:space="preserve"> </w:t>
      </w:r>
      <w:r w:rsidR="00DE3131">
        <w:t>2006</w:t>
      </w:r>
      <w:r w:rsidR="009974F3">
        <w:t xml:space="preserve"> to </w:t>
      </w:r>
      <w:r w:rsidR="00DE3131">
        <w:t>June</w:t>
      </w:r>
      <w:r w:rsidR="009974F3">
        <w:t xml:space="preserve"> </w:t>
      </w:r>
      <w:r w:rsidR="00DE3131">
        <w:t>2007</w:t>
      </w:r>
    </w:p>
    <w:p w14:paraId="18229064" w14:textId="77777777" w:rsidR="009974F3" w:rsidRDefault="009974F3" w:rsidP="009974F3">
      <w:pPr>
        <w:pStyle w:val="Heading4"/>
      </w:pPr>
      <w:r>
        <w:t>Responsibilities</w:t>
      </w:r>
    </w:p>
    <w:p w14:paraId="0109FE29" w14:textId="6A7546D2" w:rsidR="009974F3" w:rsidRDefault="006E5E44" w:rsidP="006E5E44">
      <w:pPr>
        <w:pStyle w:val="ListBullet"/>
      </w:pPr>
      <w:r w:rsidRPr="006E5E44">
        <w:rPr>
          <w:lang w:val="en-NZ"/>
        </w:rPr>
        <w:t>Ensured IT and solution delivery objectives were met, provided</w:t>
      </w:r>
      <w:r>
        <w:rPr>
          <w:lang w:val="en-NZ"/>
        </w:rPr>
        <w:t xml:space="preserve"> </w:t>
      </w:r>
      <w:r w:rsidRPr="006E5E44">
        <w:rPr>
          <w:lang w:val="en-NZ"/>
        </w:rPr>
        <w:t>leadership and mentoring, and introduced a requirements</w:t>
      </w:r>
      <w:r>
        <w:rPr>
          <w:lang w:val="en-NZ"/>
        </w:rPr>
        <w:t xml:space="preserve"> </w:t>
      </w:r>
      <w:r w:rsidRPr="006E5E44">
        <w:rPr>
          <w:lang w:val="en-NZ"/>
        </w:rPr>
        <w:t>framework.</w:t>
      </w:r>
    </w:p>
    <w:p w14:paraId="5A9C471F" w14:textId="4889FD0F" w:rsidR="009974F3" w:rsidRPr="00270E83" w:rsidRDefault="00CB46BA" w:rsidP="009974F3">
      <w:pPr>
        <w:pStyle w:val="Heading3"/>
      </w:pPr>
      <w:r>
        <w:t>Principal Consultant</w:t>
      </w:r>
      <w:r w:rsidR="009974F3" w:rsidRPr="00270E83">
        <w:t xml:space="preserve"> | </w:t>
      </w:r>
      <w:r>
        <w:t>Business Agility Ltd</w:t>
      </w:r>
      <w:r w:rsidR="009974F3">
        <w:t xml:space="preserve"> </w:t>
      </w:r>
      <w:r w:rsidR="009974F3" w:rsidRPr="00270E83">
        <w:t xml:space="preserve">| </w:t>
      </w:r>
      <w:r>
        <w:t>March</w:t>
      </w:r>
      <w:r w:rsidR="009974F3">
        <w:t xml:space="preserve"> </w:t>
      </w:r>
      <w:r>
        <w:t>2002</w:t>
      </w:r>
      <w:r w:rsidR="009974F3">
        <w:t xml:space="preserve"> to </w:t>
      </w:r>
      <w:r>
        <w:t>January</w:t>
      </w:r>
      <w:r w:rsidR="009974F3">
        <w:t xml:space="preserve"> </w:t>
      </w:r>
      <w:r>
        <w:t>2006</w:t>
      </w:r>
    </w:p>
    <w:p w14:paraId="38614DB3" w14:textId="77777777" w:rsidR="009974F3" w:rsidRDefault="009974F3" w:rsidP="009974F3">
      <w:pPr>
        <w:pStyle w:val="Heading4"/>
      </w:pPr>
      <w:r>
        <w:t>Responsibilities</w:t>
      </w:r>
    </w:p>
    <w:p w14:paraId="6686C80A" w14:textId="37F5A4C7" w:rsidR="009974F3" w:rsidRPr="0035776B" w:rsidRDefault="0035776B" w:rsidP="0035776B">
      <w:pPr>
        <w:pStyle w:val="ListBullet"/>
        <w:rPr>
          <w:lang w:val="en-NZ"/>
        </w:rPr>
      </w:pPr>
      <w:r w:rsidRPr="0035776B">
        <w:rPr>
          <w:lang w:val="en-NZ"/>
        </w:rPr>
        <w:t>Speciali</w:t>
      </w:r>
      <w:r>
        <w:rPr>
          <w:lang w:val="en-NZ"/>
        </w:rPr>
        <w:t>s</w:t>
      </w:r>
      <w:r w:rsidRPr="0035776B">
        <w:rPr>
          <w:lang w:val="en-NZ"/>
        </w:rPr>
        <w:t xml:space="preserve">ed in </w:t>
      </w:r>
      <w:r>
        <w:rPr>
          <w:lang w:val="en-NZ"/>
        </w:rPr>
        <w:t>i</w:t>
      </w:r>
      <w:r w:rsidRPr="0035776B">
        <w:rPr>
          <w:lang w:val="en-NZ"/>
        </w:rPr>
        <w:t>mplementation of E-business and CRM, improving</w:t>
      </w:r>
      <w:r>
        <w:rPr>
          <w:lang w:val="en-NZ"/>
        </w:rPr>
        <w:t xml:space="preserve"> </w:t>
      </w:r>
      <w:r w:rsidRPr="0035776B">
        <w:rPr>
          <w:lang w:val="en-NZ"/>
        </w:rPr>
        <w:t>client sales and retention strategies through process re-design and</w:t>
      </w:r>
      <w:r>
        <w:rPr>
          <w:lang w:val="en-NZ"/>
        </w:rPr>
        <w:t xml:space="preserve"> </w:t>
      </w:r>
      <w:r w:rsidRPr="0035776B">
        <w:rPr>
          <w:lang w:val="en-NZ"/>
        </w:rPr>
        <w:t>automation across the UK in many different business domains.</w:t>
      </w:r>
    </w:p>
    <w:p w14:paraId="34742F92" w14:textId="3E8ECD2D" w:rsidR="009974F3" w:rsidRPr="00270E83" w:rsidRDefault="00011BB3" w:rsidP="009974F3">
      <w:pPr>
        <w:pStyle w:val="Heading3"/>
      </w:pPr>
      <w:r>
        <w:lastRenderedPageBreak/>
        <w:t>Business Analysis Manager</w:t>
      </w:r>
      <w:r w:rsidR="009974F3" w:rsidRPr="00270E83">
        <w:t xml:space="preserve"> | </w:t>
      </w:r>
      <w:r w:rsidR="00B44273" w:rsidRPr="00B44273">
        <w:rPr>
          <w:lang w:val="en-NZ"/>
        </w:rPr>
        <w:t xml:space="preserve">Criterion Assurance Ltd </w:t>
      </w:r>
      <w:r w:rsidR="009974F3" w:rsidRPr="00270E83">
        <w:t xml:space="preserve">| </w:t>
      </w:r>
      <w:r w:rsidR="00B44273">
        <w:t>February 1998</w:t>
      </w:r>
      <w:r w:rsidR="009974F3">
        <w:t xml:space="preserve"> to M</w:t>
      </w:r>
      <w:r w:rsidR="00CB46BA">
        <w:t>arch</w:t>
      </w:r>
      <w:r w:rsidR="009974F3">
        <w:t xml:space="preserve"> </w:t>
      </w:r>
      <w:r w:rsidR="00CB46BA">
        <w:t>2002</w:t>
      </w:r>
    </w:p>
    <w:p w14:paraId="25AFFE46" w14:textId="5C881C11" w:rsidR="009974F3" w:rsidRDefault="009974F3" w:rsidP="00011BB3">
      <w:pPr>
        <w:pStyle w:val="Heading4"/>
      </w:pPr>
      <w:r>
        <w:t>Responsibilities</w:t>
      </w:r>
    </w:p>
    <w:p w14:paraId="2FD03535" w14:textId="77777777" w:rsidR="00011BB3" w:rsidRPr="00011BB3" w:rsidRDefault="00011BB3" w:rsidP="009974F3">
      <w:pPr>
        <w:pStyle w:val="ListBullet"/>
      </w:pPr>
      <w:r w:rsidRPr="00011BB3">
        <w:rPr>
          <w:lang w:val="en-NZ"/>
        </w:rPr>
        <w:t>Led a team of business analysts and developers, delivering</w:t>
      </w:r>
      <w:r>
        <w:rPr>
          <w:lang w:val="en-NZ"/>
        </w:rPr>
        <w:t xml:space="preserve"> </w:t>
      </w:r>
      <w:r w:rsidRPr="00011BB3">
        <w:rPr>
          <w:lang w:val="en-NZ"/>
        </w:rPr>
        <w:t>strategic E-business, automation and transformational solutions</w:t>
      </w:r>
    </w:p>
    <w:p w14:paraId="6BBA8C08" w14:textId="65BF4141" w:rsidR="009974F3" w:rsidRDefault="00011BB3" w:rsidP="00011BB3">
      <w:pPr>
        <w:pStyle w:val="ListBullet"/>
      </w:pPr>
      <w:r>
        <w:rPr>
          <w:lang w:val="en-NZ"/>
        </w:rPr>
        <w:t>M</w:t>
      </w:r>
      <w:r w:rsidRPr="00011BB3">
        <w:rPr>
          <w:lang w:val="en-NZ"/>
        </w:rPr>
        <w:t>anaging software development projects and providing strategic</w:t>
      </w:r>
      <w:r>
        <w:rPr>
          <w:lang w:val="en-NZ"/>
        </w:rPr>
        <w:t xml:space="preserve"> </w:t>
      </w:r>
      <w:r w:rsidRPr="00011BB3">
        <w:rPr>
          <w:lang w:val="en-NZ"/>
        </w:rPr>
        <w:t>planning for an assurance business wanting to radically modernise</w:t>
      </w:r>
      <w:r w:rsidR="0035776B">
        <w:rPr>
          <w:lang w:val="en-NZ"/>
        </w:rPr>
        <w:t>.</w:t>
      </w:r>
    </w:p>
    <w:p w14:paraId="1A9B8078" w14:textId="77777777" w:rsidR="009974F3" w:rsidRDefault="009974F3" w:rsidP="009974F3">
      <w:pPr>
        <w:pStyle w:val="ListBullet"/>
        <w:numPr>
          <w:ilvl w:val="0"/>
          <w:numId w:val="0"/>
        </w:numPr>
        <w:ind w:left="357" w:hanging="357"/>
      </w:pPr>
    </w:p>
    <w:p w14:paraId="7768165A" w14:textId="7AFB79AF" w:rsidR="009974F3" w:rsidRPr="0024496B" w:rsidRDefault="009974F3" w:rsidP="009974F3">
      <w:pPr>
        <w:pStyle w:val="ListBullet"/>
        <w:numPr>
          <w:ilvl w:val="0"/>
          <w:numId w:val="0"/>
        </w:numPr>
        <w:ind w:left="357" w:hanging="357"/>
      </w:pPr>
    </w:p>
    <w:p w14:paraId="28DCF738" w14:textId="77777777" w:rsidR="003309F9" w:rsidRPr="00AB5BAC" w:rsidRDefault="003309F9" w:rsidP="00AB5BAC"/>
    <w:sectPr w:rsidR="003309F9" w:rsidRPr="00AB5BAC" w:rsidSect="00FE3C82">
      <w:footerReference w:type="default" r:id="rId15"/>
      <w:pgSz w:w="11906" w:h="16838"/>
      <w:pgMar w:top="1701" w:right="851" w:bottom="907" w:left="851" w:header="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4C73B" w14:textId="77777777" w:rsidR="00766177" w:rsidRDefault="00766177" w:rsidP="003165C3">
      <w:pPr>
        <w:spacing w:after="0"/>
      </w:pPr>
      <w:r>
        <w:separator/>
      </w:r>
    </w:p>
  </w:endnote>
  <w:endnote w:type="continuationSeparator" w:id="0">
    <w:p w14:paraId="2DA0C543" w14:textId="77777777" w:rsidR="00766177" w:rsidRDefault="00766177" w:rsidP="003165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9438" w14:textId="77777777" w:rsidR="003165C3" w:rsidRPr="00E70D23" w:rsidRDefault="00E70D23" w:rsidP="00E70D23">
    <w:pPr>
      <w:pStyle w:val="Footer"/>
    </w:pPr>
    <w:r w:rsidRPr="00E70D23">
      <w:rPr>
        <w:b/>
        <w:noProof/>
        <w:color w:val="F57220" w:themeColor="accent2"/>
        <w:lang w:val="en-NZ" w:eastAsia="en-NZ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4786F56" wp14:editId="6B54059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315200" cy="576000"/>
              <wp:effectExtent l="0" t="0" r="254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00" cy="576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D3EA1" id="Rectangle 1" o:spid="_x0000_s1026" alt="&quot;&quot;" style="position:absolute;margin-left:0;margin-top:0;width:8in;height:45.35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" fillcolor="black [3213]" stroked="f" strokeweight="1pt">
              <w10:wrap anchorx="page" anchory="page"/>
            </v:rect>
          </w:pict>
        </mc:Fallback>
      </mc:AlternateContent>
    </w:r>
    <w:r w:rsidRPr="00E70D23">
      <w:rPr>
        <w:b/>
        <w:color w:val="F57220" w:themeColor="accent2"/>
      </w:rPr>
      <w:t>Equinox IT</w:t>
    </w:r>
    <w:r w:rsidRPr="00E70D23">
      <w:tab/>
    </w:r>
    <w:proofErr w:type="gramStart"/>
    <w:r w:rsidRPr="00E70D23">
      <w:t>Wellington</w:t>
    </w:r>
    <w:r w:rsidR="009A681D">
      <w:t xml:space="preserve"> </w:t>
    </w:r>
    <w:r w:rsidRPr="00E70D23">
      <w:t xml:space="preserve"> </w:t>
    </w:r>
    <w:r w:rsidRPr="00E70D23">
      <w:rPr>
        <w:b/>
      </w:rPr>
      <w:t>+</w:t>
    </w:r>
    <w:proofErr w:type="gramEnd"/>
    <w:r w:rsidRPr="00E70D23">
      <w:rPr>
        <w:b/>
      </w:rPr>
      <w:t>64 4 499 9450</w:t>
    </w:r>
    <w:r w:rsidRPr="00E70D23">
      <w:t xml:space="preserve"> </w:t>
    </w:r>
    <w:r w:rsidR="009A681D">
      <w:t xml:space="preserve">     </w:t>
    </w:r>
    <w:proofErr w:type="gramStart"/>
    <w:r w:rsidRPr="00E70D23">
      <w:t>Auckland</w:t>
    </w:r>
    <w:r w:rsidR="009A681D">
      <w:t xml:space="preserve"> </w:t>
    </w:r>
    <w:r w:rsidRPr="00E70D23">
      <w:t xml:space="preserve"> +</w:t>
    </w:r>
    <w:proofErr w:type="gramEnd"/>
    <w:r w:rsidRPr="00E70D23">
      <w:rPr>
        <w:b/>
      </w:rPr>
      <w:t>64 9 307 9450</w:t>
    </w:r>
    <w:r w:rsidRPr="00E70D23">
      <w:tab/>
    </w:r>
    <w:r w:rsidRPr="00E70D23">
      <w:rPr>
        <w:b/>
        <w:color w:val="F57220" w:themeColor="accent2"/>
      </w:rPr>
      <w:t>equinox</w:t>
    </w:r>
    <w:r w:rsidRPr="00E70D23">
      <w:t>.co.nz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AB25" w14:textId="33CE510B" w:rsidR="001D1FF9" w:rsidRDefault="001D1FF9" w:rsidP="001D1FF9">
    <w:pPr>
      <w:pStyle w:val="Footer"/>
    </w:pPr>
    <w:r w:rsidRPr="00E70D23">
      <w:rPr>
        <w:b/>
        <w:noProof/>
        <w:color w:val="F57220" w:themeColor="accent2"/>
        <w:lang w:val="en-NZ" w:eastAsia="en-NZ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485EEB6" wp14:editId="21236E3F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315200" cy="576000"/>
              <wp:effectExtent l="0" t="0" r="2540" b="0"/>
              <wp:wrapNone/>
              <wp:docPr id="2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00" cy="576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E988DA" id="Rectangle 2" o:spid="_x0000_s1026" alt="&quot;&quot;" style="position:absolute;margin-left:0;margin-top:0;width:8in;height:45.35pt;z-index:-251655168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" fillcolor="black [3213]" stroked="f" strokeweight="1pt">
              <w10:wrap anchorx="page" anchory="page"/>
            </v:rect>
          </w:pict>
        </mc:Fallback>
      </mc:AlternateContent>
    </w:r>
    <w:r w:rsidRPr="00E70D23">
      <w:rPr>
        <w:b/>
        <w:color w:val="F57220" w:themeColor="accent2"/>
      </w:rPr>
      <w:t>Equinox IT</w:t>
    </w:r>
    <w:r w:rsidRPr="00E70D23">
      <w:tab/>
      <w:t xml:space="preserve">Wellington </w:t>
    </w:r>
    <w:r w:rsidRPr="00E70D23">
      <w:rPr>
        <w:b/>
      </w:rPr>
      <w:t>+64 4 499 9450</w:t>
    </w:r>
    <w:r w:rsidRPr="00E70D23">
      <w:t xml:space="preserve"> </w:t>
    </w:r>
    <w:r>
      <w:t xml:space="preserve">     </w:t>
    </w:r>
    <w:r w:rsidRPr="00E70D23">
      <w:t>Auckland</w:t>
    </w:r>
    <w:r>
      <w:t xml:space="preserve"> </w:t>
    </w:r>
    <w:r w:rsidRPr="00E70D23">
      <w:t>+</w:t>
    </w:r>
    <w:r w:rsidRPr="00E70D23">
      <w:rPr>
        <w:b/>
      </w:rPr>
      <w:t>64 9 307 9450</w:t>
    </w:r>
    <w:r w:rsidRPr="00E70D23">
      <w:tab/>
    </w:r>
    <w:r w:rsidRPr="00E70D23">
      <w:rPr>
        <w:b/>
        <w:color w:val="F57220" w:themeColor="accent2"/>
      </w:rPr>
      <w:t>equinox</w:t>
    </w:r>
    <w:r w:rsidRPr="00E70D23">
      <w:t>.co.nz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DA3B0" w14:textId="77777777" w:rsidR="00E00C91" w:rsidRPr="00E70D23" w:rsidRDefault="00E00C91" w:rsidP="00DA7051">
    <w:pPr>
      <w:pStyle w:val="Footer"/>
      <w:tabs>
        <w:tab w:val="clear" w:pos="5954"/>
        <w:tab w:val="center" w:pos="5387"/>
      </w:tabs>
      <w:ind w:left="0" w:right="0"/>
    </w:pPr>
    <w:r w:rsidRPr="00E70D23">
      <w:rPr>
        <w:b/>
        <w:noProof/>
        <w:color w:val="F57220" w:themeColor="accent2"/>
        <w:lang w:val="en-NZ" w:eastAsia="en-NZ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7492E37" wp14:editId="7D7EF12F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315200" cy="576000"/>
              <wp:effectExtent l="0" t="0" r="2540" b="0"/>
              <wp:wrapNone/>
              <wp:docPr id="10" name="Rectangle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00" cy="576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20F1B5" id="Rectangle 10" o:spid="_x0000_s1026" alt="&quot;&quot;" style="position:absolute;margin-left:0;margin-top:0;width:8in;height:45.35pt;z-index:-251648000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" fillcolor="black [3213]" stroked="f" strokeweight="1pt">
              <w10:wrap anchorx="page" anchory="page"/>
            </v:rect>
          </w:pict>
        </mc:Fallback>
      </mc:AlternateContent>
    </w:r>
    <w:r w:rsidRPr="00E70D23">
      <w:rPr>
        <w:b/>
        <w:color w:val="F57220" w:themeColor="accent2"/>
      </w:rPr>
      <w:t>Equinox IT</w:t>
    </w:r>
    <w:r w:rsidRPr="00E70D23">
      <w:tab/>
      <w:t xml:space="preserve">Wellington </w:t>
    </w:r>
    <w:r w:rsidRPr="00E70D23">
      <w:rPr>
        <w:b/>
      </w:rPr>
      <w:t>+64 4 499 9450</w:t>
    </w:r>
    <w:r w:rsidRPr="00E70D23">
      <w:t xml:space="preserve"> </w:t>
    </w:r>
    <w:r>
      <w:t xml:space="preserve">     </w:t>
    </w:r>
    <w:r w:rsidRPr="00E70D23">
      <w:t>Auckland</w:t>
    </w:r>
    <w:r>
      <w:t xml:space="preserve"> </w:t>
    </w:r>
    <w:r w:rsidRPr="00E70D23">
      <w:t>+</w:t>
    </w:r>
    <w:r w:rsidRPr="00E70D23">
      <w:rPr>
        <w:b/>
      </w:rPr>
      <w:t>64 9 307 9450</w:t>
    </w:r>
    <w:r w:rsidRPr="00E70D23">
      <w:tab/>
    </w:r>
    <w:r w:rsidRPr="00E70D23">
      <w:rPr>
        <w:b/>
        <w:color w:val="F57220" w:themeColor="accent2"/>
      </w:rPr>
      <w:t>equinox</w:t>
    </w:r>
    <w:r w:rsidRPr="00E70D23">
      <w:t>.co.nz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B02B" w14:textId="77777777" w:rsidR="00766177" w:rsidRDefault="00766177" w:rsidP="003165C3">
      <w:pPr>
        <w:spacing w:after="0"/>
      </w:pPr>
      <w:r>
        <w:separator/>
      </w:r>
    </w:p>
  </w:footnote>
  <w:footnote w:type="continuationSeparator" w:id="0">
    <w:p w14:paraId="4BB5FB08" w14:textId="77777777" w:rsidR="00766177" w:rsidRDefault="00766177" w:rsidP="003165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7848" w14:textId="77777777" w:rsidR="001D1FF9" w:rsidRDefault="00F0589D">
    <w:pPr>
      <w:pStyle w:val="Header"/>
    </w:pPr>
    <w:r>
      <w:rPr>
        <w:noProof/>
        <w:lang w:val="en-NZ" w:eastAsia="en-NZ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80C1BB3" wp14:editId="638F889A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0" cy="54000"/>
              <wp:effectExtent l="0" t="0" r="2540" b="3175"/>
              <wp:wrapNone/>
              <wp:docPr id="6" name="Rectangle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0400" cy="54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E5AC13" id="Rectangle 6" o:spid="_x0000_s1026" alt="&quot;&quot;" style="position:absolute;margin-left:0;margin-top:0;width:552pt;height:4.25pt;z-index:251665408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" fillcolor="black [3213]" stroked="f" strokeweight="1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F1014" w14:textId="498D93EF" w:rsidR="001D1FF9" w:rsidRDefault="00F0589D">
    <w:pPr>
      <w:pStyle w:val="Header"/>
    </w:pPr>
    <w:r>
      <w:rPr>
        <w:noProof/>
        <w:lang w:val="en-NZ" w:eastAsia="en-NZ"/>
      </w:rPr>
      <w:drawing>
        <wp:anchor distT="0" distB="0" distL="114300" distR="114300" simplePos="0" relativeHeight="251671552" behindDoc="0" locked="0" layoutInCell="1" allowOverlap="1" wp14:anchorId="0AFAD75E" wp14:editId="577114CF">
          <wp:simplePos x="0" y="0"/>
          <wp:positionH relativeFrom="margin">
            <wp:posOffset>544195</wp:posOffset>
          </wp:positionH>
          <wp:positionV relativeFrom="page">
            <wp:posOffset>544195</wp:posOffset>
          </wp:positionV>
          <wp:extent cx="1619885" cy="259080"/>
          <wp:effectExtent l="0" t="0" r="0" b="7620"/>
          <wp:wrapNone/>
          <wp:docPr id="7" name="Picture 7" descr="Equinox 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equinox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885" cy="259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NZ" w:eastAsia="en-NZ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7F04DF4" wp14:editId="48EB436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0" cy="54000"/>
              <wp:effectExtent l="0" t="0" r="2540" b="3175"/>
              <wp:wrapNone/>
              <wp:docPr id="5" name="Rectangle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0400" cy="54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8D1F69" id="Rectangle 5" o:spid="_x0000_s1026" alt="&quot;&quot;" style="position:absolute;margin-left:0;margin-top:0;width:552pt;height:4.25pt;z-index:251663360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" fillcolor="black [3213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00EA9"/>
    <w:multiLevelType w:val="hybridMultilevel"/>
    <w:tmpl w:val="5CFE6A0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F90F50D"/>
    <w:multiLevelType w:val="hybridMultilevel"/>
    <w:tmpl w:val="C738A98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80"/>
    <w:multiLevelType w:val="singleLevel"/>
    <w:tmpl w:val="8F32E5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009008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F31067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B71A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9"/>
    <w:multiLevelType w:val="singleLevel"/>
    <w:tmpl w:val="D2FCA3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0140ED6"/>
    <w:multiLevelType w:val="multilevel"/>
    <w:tmpl w:val="85F481A0"/>
    <w:styleLink w:val="ListBullets"/>
    <w:lvl w:ilvl="0">
      <w:start w:val="1"/>
      <w:numFmt w:val="bullet"/>
      <w:pStyle w:val="ListBullet"/>
      <w:lvlText w:val=""/>
      <w:lvlJc w:val="left"/>
      <w:pPr>
        <w:ind w:left="357" w:hanging="357"/>
      </w:pPr>
      <w:rPr>
        <w:rFonts w:ascii="Symbol" w:hAnsi="Symbol" w:hint="default"/>
        <w:color w:val="F57220" w:themeColor="accent2"/>
      </w:rPr>
    </w:lvl>
    <w:lvl w:ilvl="1">
      <w:start w:val="1"/>
      <w:numFmt w:val="bullet"/>
      <w:pStyle w:val="ListBullet2"/>
      <w:lvlText w:val=""/>
      <w:lvlJc w:val="left"/>
      <w:pPr>
        <w:ind w:left="714" w:hanging="357"/>
      </w:pPr>
      <w:rPr>
        <w:rFonts w:ascii="Symbol" w:hAnsi="Symbol" w:hint="default"/>
        <w:color w:val="F57220" w:themeColor="accent2"/>
      </w:rPr>
    </w:lvl>
    <w:lvl w:ilvl="2">
      <w:start w:val="1"/>
      <w:numFmt w:val="bullet"/>
      <w:pStyle w:val="ListBullet3"/>
      <w:lvlText w:val=""/>
      <w:lvlJc w:val="left"/>
      <w:pPr>
        <w:ind w:left="357" w:hanging="357"/>
      </w:pPr>
      <w:rPr>
        <w:rFonts w:ascii="Symbol" w:hAnsi="Symbol" w:hint="default"/>
        <w:color w:val="F57220" w:themeColor="accent2"/>
      </w:rPr>
    </w:lvl>
    <w:lvl w:ilvl="3">
      <w:start w:val="1"/>
      <w:numFmt w:val="decimal"/>
      <w:pStyle w:val="ListBullet4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ListBullet5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8" w15:restartNumberingAfterBreak="0">
    <w:nsid w:val="1B284174"/>
    <w:multiLevelType w:val="hybridMultilevel"/>
    <w:tmpl w:val="669AFFF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EC34BFC"/>
    <w:multiLevelType w:val="hybridMultilevel"/>
    <w:tmpl w:val="879AC4F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266DB"/>
    <w:multiLevelType w:val="multilevel"/>
    <w:tmpl w:val="85F481A0"/>
    <w:numStyleLink w:val="ListBullets"/>
  </w:abstractNum>
  <w:abstractNum w:abstractNumId="11" w15:restartNumberingAfterBreak="0">
    <w:nsid w:val="37EF08B0"/>
    <w:multiLevelType w:val="hybridMultilevel"/>
    <w:tmpl w:val="1082AF0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461C70"/>
    <w:multiLevelType w:val="hybridMultilevel"/>
    <w:tmpl w:val="6ABE95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BDC32"/>
    <w:multiLevelType w:val="hybridMultilevel"/>
    <w:tmpl w:val="94593B6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3E95D44"/>
    <w:multiLevelType w:val="hybridMultilevel"/>
    <w:tmpl w:val="30D0FB22"/>
    <w:lvl w:ilvl="0" w:tplc="F5F8CFF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151F91"/>
    <w:multiLevelType w:val="hybridMultilevel"/>
    <w:tmpl w:val="5FC2F58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352AB0"/>
    <w:multiLevelType w:val="hybridMultilevel"/>
    <w:tmpl w:val="8592B2E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5602A2"/>
    <w:multiLevelType w:val="hybridMultilevel"/>
    <w:tmpl w:val="6842381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043477">
    <w:abstractNumId w:val="7"/>
  </w:num>
  <w:num w:numId="2" w16cid:durableId="1652901123">
    <w:abstractNumId w:val="6"/>
  </w:num>
  <w:num w:numId="3" w16cid:durableId="1286961281">
    <w:abstractNumId w:val="5"/>
  </w:num>
  <w:num w:numId="4" w16cid:durableId="1484393839">
    <w:abstractNumId w:val="4"/>
  </w:num>
  <w:num w:numId="5" w16cid:durableId="2016421388">
    <w:abstractNumId w:val="3"/>
  </w:num>
  <w:num w:numId="6" w16cid:durableId="1208032514">
    <w:abstractNumId w:val="2"/>
  </w:num>
  <w:num w:numId="7" w16cid:durableId="916089677">
    <w:abstractNumId w:val="15"/>
  </w:num>
  <w:num w:numId="8" w16cid:durableId="2036077074">
    <w:abstractNumId w:val="12"/>
  </w:num>
  <w:num w:numId="9" w16cid:durableId="1915162648">
    <w:abstractNumId w:val="9"/>
  </w:num>
  <w:num w:numId="10" w16cid:durableId="1342078264">
    <w:abstractNumId w:val="10"/>
  </w:num>
  <w:num w:numId="11" w16cid:durableId="865292363">
    <w:abstractNumId w:val="10"/>
  </w:num>
  <w:num w:numId="12" w16cid:durableId="553201146">
    <w:abstractNumId w:val="10"/>
  </w:num>
  <w:num w:numId="13" w16cid:durableId="1910143691">
    <w:abstractNumId w:val="10"/>
  </w:num>
  <w:num w:numId="14" w16cid:durableId="1497070207">
    <w:abstractNumId w:val="10"/>
  </w:num>
  <w:num w:numId="15" w16cid:durableId="670983940">
    <w:abstractNumId w:val="14"/>
  </w:num>
  <w:num w:numId="16" w16cid:durableId="520820660">
    <w:abstractNumId w:val="17"/>
  </w:num>
  <w:num w:numId="17" w16cid:durableId="1682658361">
    <w:abstractNumId w:val="10"/>
  </w:num>
  <w:num w:numId="18" w16cid:durableId="1338192727">
    <w:abstractNumId w:val="11"/>
  </w:num>
  <w:num w:numId="19" w16cid:durableId="619535241">
    <w:abstractNumId w:val="10"/>
  </w:num>
  <w:num w:numId="20" w16cid:durableId="1197545337">
    <w:abstractNumId w:val="10"/>
  </w:num>
  <w:num w:numId="21" w16cid:durableId="639922930">
    <w:abstractNumId w:val="16"/>
  </w:num>
  <w:num w:numId="22" w16cid:durableId="2123301340">
    <w:abstractNumId w:val="10"/>
  </w:num>
  <w:num w:numId="23" w16cid:durableId="1095832077">
    <w:abstractNumId w:val="10"/>
  </w:num>
  <w:num w:numId="24" w16cid:durableId="1567036051">
    <w:abstractNumId w:val="10"/>
  </w:num>
  <w:num w:numId="25" w16cid:durableId="1946500006">
    <w:abstractNumId w:val="10"/>
  </w:num>
  <w:num w:numId="26" w16cid:durableId="624775177">
    <w:abstractNumId w:val="10"/>
  </w:num>
  <w:num w:numId="27" w16cid:durableId="1482506927">
    <w:abstractNumId w:val="13"/>
  </w:num>
  <w:num w:numId="28" w16cid:durableId="902984649">
    <w:abstractNumId w:val="0"/>
  </w:num>
  <w:num w:numId="29" w16cid:durableId="1876117166">
    <w:abstractNumId w:val="1"/>
  </w:num>
  <w:num w:numId="30" w16cid:durableId="1593658465">
    <w:abstractNumId w:val="8"/>
  </w:num>
  <w:num w:numId="31" w16cid:durableId="701785601">
    <w:abstractNumId w:val="10"/>
  </w:num>
  <w:num w:numId="32" w16cid:durableId="263415597">
    <w:abstractNumId w:val="10"/>
  </w:num>
  <w:num w:numId="33" w16cid:durableId="949317496">
    <w:abstractNumId w:val="10"/>
  </w:num>
  <w:num w:numId="34" w16cid:durableId="1283269531">
    <w:abstractNumId w:val="10"/>
  </w:num>
  <w:num w:numId="35" w16cid:durableId="1730037762">
    <w:abstractNumId w:val="10"/>
  </w:num>
  <w:num w:numId="36" w16cid:durableId="117992332">
    <w:abstractNumId w:val="10"/>
  </w:num>
  <w:num w:numId="37" w16cid:durableId="2110269625">
    <w:abstractNumId w:val="10"/>
  </w:num>
  <w:num w:numId="38" w16cid:durableId="1414160662">
    <w:abstractNumId w:val="10"/>
  </w:num>
  <w:num w:numId="39" w16cid:durableId="19436045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011"/>
    <w:rsid w:val="00000A26"/>
    <w:rsid w:val="0000358D"/>
    <w:rsid w:val="00003DDD"/>
    <w:rsid w:val="00011BB3"/>
    <w:rsid w:val="00040A9F"/>
    <w:rsid w:val="000464DC"/>
    <w:rsid w:val="0005387A"/>
    <w:rsid w:val="00056B07"/>
    <w:rsid w:val="000574D7"/>
    <w:rsid w:val="00061F97"/>
    <w:rsid w:val="00066140"/>
    <w:rsid w:val="000C5E69"/>
    <w:rsid w:val="000D4C2B"/>
    <w:rsid w:val="000D6ED5"/>
    <w:rsid w:val="000E2336"/>
    <w:rsid w:val="000F7845"/>
    <w:rsid w:val="00100D0F"/>
    <w:rsid w:val="00101EA1"/>
    <w:rsid w:val="0010781E"/>
    <w:rsid w:val="00110A2A"/>
    <w:rsid w:val="00112FE0"/>
    <w:rsid w:val="001174A7"/>
    <w:rsid w:val="001276C3"/>
    <w:rsid w:val="0013391E"/>
    <w:rsid w:val="0013654C"/>
    <w:rsid w:val="00165088"/>
    <w:rsid w:val="0017277E"/>
    <w:rsid w:val="00181C01"/>
    <w:rsid w:val="001862BD"/>
    <w:rsid w:val="00186A25"/>
    <w:rsid w:val="00191956"/>
    <w:rsid w:val="001934CC"/>
    <w:rsid w:val="001A097A"/>
    <w:rsid w:val="001B003F"/>
    <w:rsid w:val="001B3747"/>
    <w:rsid w:val="001B687D"/>
    <w:rsid w:val="001C56E6"/>
    <w:rsid w:val="001D1FF9"/>
    <w:rsid w:val="001D53E4"/>
    <w:rsid w:val="001E3E9E"/>
    <w:rsid w:val="001E5D18"/>
    <w:rsid w:val="001F0436"/>
    <w:rsid w:val="00207011"/>
    <w:rsid w:val="00214893"/>
    <w:rsid w:val="00241AA8"/>
    <w:rsid w:val="0024496B"/>
    <w:rsid w:val="0024760E"/>
    <w:rsid w:val="00255F2C"/>
    <w:rsid w:val="00262565"/>
    <w:rsid w:val="00266933"/>
    <w:rsid w:val="00270E83"/>
    <w:rsid w:val="00280DB7"/>
    <w:rsid w:val="00285BD4"/>
    <w:rsid w:val="002C60FE"/>
    <w:rsid w:val="002C7CA0"/>
    <w:rsid w:val="002E6394"/>
    <w:rsid w:val="002F3630"/>
    <w:rsid w:val="002F7212"/>
    <w:rsid w:val="00300A09"/>
    <w:rsid w:val="0030208B"/>
    <w:rsid w:val="00310B74"/>
    <w:rsid w:val="003159E7"/>
    <w:rsid w:val="003165C3"/>
    <w:rsid w:val="00320BFD"/>
    <w:rsid w:val="00325085"/>
    <w:rsid w:val="00325E89"/>
    <w:rsid w:val="003309F9"/>
    <w:rsid w:val="00344571"/>
    <w:rsid w:val="00344F37"/>
    <w:rsid w:val="00355B8E"/>
    <w:rsid w:val="0035776B"/>
    <w:rsid w:val="00375628"/>
    <w:rsid w:val="0037646A"/>
    <w:rsid w:val="00382D11"/>
    <w:rsid w:val="00385CDA"/>
    <w:rsid w:val="00390F7B"/>
    <w:rsid w:val="003B5046"/>
    <w:rsid w:val="003D436D"/>
    <w:rsid w:val="003E4398"/>
    <w:rsid w:val="003E5FCD"/>
    <w:rsid w:val="004111DA"/>
    <w:rsid w:val="00442E80"/>
    <w:rsid w:val="00446204"/>
    <w:rsid w:val="00447C07"/>
    <w:rsid w:val="0045514D"/>
    <w:rsid w:val="00467E0A"/>
    <w:rsid w:val="00472327"/>
    <w:rsid w:val="00473E6D"/>
    <w:rsid w:val="00484348"/>
    <w:rsid w:val="004B336C"/>
    <w:rsid w:val="004B3F97"/>
    <w:rsid w:val="004C6BD4"/>
    <w:rsid w:val="004C6CEE"/>
    <w:rsid w:val="004D1D5A"/>
    <w:rsid w:val="004D5319"/>
    <w:rsid w:val="004D566C"/>
    <w:rsid w:val="004E34DD"/>
    <w:rsid w:val="004F796C"/>
    <w:rsid w:val="0050125E"/>
    <w:rsid w:val="00517230"/>
    <w:rsid w:val="005264B6"/>
    <w:rsid w:val="005437C7"/>
    <w:rsid w:val="005466BF"/>
    <w:rsid w:val="005515D9"/>
    <w:rsid w:val="00555FA4"/>
    <w:rsid w:val="00570FBA"/>
    <w:rsid w:val="00576B14"/>
    <w:rsid w:val="00583BD8"/>
    <w:rsid w:val="00597BF7"/>
    <w:rsid w:val="005A28EC"/>
    <w:rsid w:val="005B7A54"/>
    <w:rsid w:val="005C1F35"/>
    <w:rsid w:val="005C6E77"/>
    <w:rsid w:val="00622629"/>
    <w:rsid w:val="00641823"/>
    <w:rsid w:val="0065195E"/>
    <w:rsid w:val="0068529F"/>
    <w:rsid w:val="006A08C7"/>
    <w:rsid w:val="006E5E44"/>
    <w:rsid w:val="007131D0"/>
    <w:rsid w:val="0071368D"/>
    <w:rsid w:val="0071375A"/>
    <w:rsid w:val="00726E5F"/>
    <w:rsid w:val="00735757"/>
    <w:rsid w:val="00735AEF"/>
    <w:rsid w:val="00755A81"/>
    <w:rsid w:val="0075622D"/>
    <w:rsid w:val="00756B4B"/>
    <w:rsid w:val="00756D91"/>
    <w:rsid w:val="00762D1A"/>
    <w:rsid w:val="00766177"/>
    <w:rsid w:val="00773C4B"/>
    <w:rsid w:val="00781B81"/>
    <w:rsid w:val="0078348D"/>
    <w:rsid w:val="00787DC9"/>
    <w:rsid w:val="0079628E"/>
    <w:rsid w:val="007C1070"/>
    <w:rsid w:val="007C34DC"/>
    <w:rsid w:val="007C75B4"/>
    <w:rsid w:val="007E3BC1"/>
    <w:rsid w:val="00814B30"/>
    <w:rsid w:val="00816AE9"/>
    <w:rsid w:val="00820BBE"/>
    <w:rsid w:val="00821327"/>
    <w:rsid w:val="008223F3"/>
    <w:rsid w:val="00835559"/>
    <w:rsid w:val="00871612"/>
    <w:rsid w:val="008722CB"/>
    <w:rsid w:val="0088306A"/>
    <w:rsid w:val="00886A32"/>
    <w:rsid w:val="008A4DAF"/>
    <w:rsid w:val="008B2A5B"/>
    <w:rsid w:val="008B7F5E"/>
    <w:rsid w:val="008E00E3"/>
    <w:rsid w:val="008E59DD"/>
    <w:rsid w:val="008E66B1"/>
    <w:rsid w:val="00900F82"/>
    <w:rsid w:val="00903ABD"/>
    <w:rsid w:val="009141BA"/>
    <w:rsid w:val="00927A04"/>
    <w:rsid w:val="00933ABB"/>
    <w:rsid w:val="00933B5E"/>
    <w:rsid w:val="009403FD"/>
    <w:rsid w:val="00944B2F"/>
    <w:rsid w:val="00957EF9"/>
    <w:rsid w:val="00970BF5"/>
    <w:rsid w:val="009974F3"/>
    <w:rsid w:val="009A3E1B"/>
    <w:rsid w:val="009A681D"/>
    <w:rsid w:val="009B3E04"/>
    <w:rsid w:val="009C0859"/>
    <w:rsid w:val="009C4D0D"/>
    <w:rsid w:val="009C5F6D"/>
    <w:rsid w:val="009D5EC0"/>
    <w:rsid w:val="009E094D"/>
    <w:rsid w:val="009E2229"/>
    <w:rsid w:val="009E265F"/>
    <w:rsid w:val="009F522D"/>
    <w:rsid w:val="00A13BA9"/>
    <w:rsid w:val="00A15CF0"/>
    <w:rsid w:val="00A307A3"/>
    <w:rsid w:val="00A56917"/>
    <w:rsid w:val="00A57B01"/>
    <w:rsid w:val="00A60494"/>
    <w:rsid w:val="00A90B78"/>
    <w:rsid w:val="00AB02DE"/>
    <w:rsid w:val="00AB4545"/>
    <w:rsid w:val="00AB5BAC"/>
    <w:rsid w:val="00AD2ABC"/>
    <w:rsid w:val="00AD2D62"/>
    <w:rsid w:val="00AD2DF0"/>
    <w:rsid w:val="00AF017E"/>
    <w:rsid w:val="00AF1A53"/>
    <w:rsid w:val="00AF3AF7"/>
    <w:rsid w:val="00B06497"/>
    <w:rsid w:val="00B403CA"/>
    <w:rsid w:val="00B40679"/>
    <w:rsid w:val="00B44273"/>
    <w:rsid w:val="00B45391"/>
    <w:rsid w:val="00B46E27"/>
    <w:rsid w:val="00B61A00"/>
    <w:rsid w:val="00B61FD5"/>
    <w:rsid w:val="00B96E05"/>
    <w:rsid w:val="00BA1C7A"/>
    <w:rsid w:val="00BD2B86"/>
    <w:rsid w:val="00BE4B43"/>
    <w:rsid w:val="00BE7434"/>
    <w:rsid w:val="00BF0421"/>
    <w:rsid w:val="00BF444C"/>
    <w:rsid w:val="00C0037D"/>
    <w:rsid w:val="00C43AEB"/>
    <w:rsid w:val="00C53C3B"/>
    <w:rsid w:val="00C609B7"/>
    <w:rsid w:val="00C63BE3"/>
    <w:rsid w:val="00C72B0A"/>
    <w:rsid w:val="00CB46BA"/>
    <w:rsid w:val="00CC0CBF"/>
    <w:rsid w:val="00CD294D"/>
    <w:rsid w:val="00CD7E65"/>
    <w:rsid w:val="00CF147E"/>
    <w:rsid w:val="00CF7FD5"/>
    <w:rsid w:val="00D00408"/>
    <w:rsid w:val="00D03B7A"/>
    <w:rsid w:val="00D10304"/>
    <w:rsid w:val="00D1046E"/>
    <w:rsid w:val="00D27B56"/>
    <w:rsid w:val="00D50CC3"/>
    <w:rsid w:val="00D51683"/>
    <w:rsid w:val="00D550F1"/>
    <w:rsid w:val="00D604DF"/>
    <w:rsid w:val="00D71BCE"/>
    <w:rsid w:val="00D84FE7"/>
    <w:rsid w:val="00D863D1"/>
    <w:rsid w:val="00D86525"/>
    <w:rsid w:val="00D95811"/>
    <w:rsid w:val="00DA7051"/>
    <w:rsid w:val="00DB3484"/>
    <w:rsid w:val="00DC5C57"/>
    <w:rsid w:val="00DC635F"/>
    <w:rsid w:val="00DC68BD"/>
    <w:rsid w:val="00DD1D43"/>
    <w:rsid w:val="00DE3131"/>
    <w:rsid w:val="00E00C91"/>
    <w:rsid w:val="00E2214E"/>
    <w:rsid w:val="00E37F49"/>
    <w:rsid w:val="00E4725A"/>
    <w:rsid w:val="00E70D23"/>
    <w:rsid w:val="00E85D5F"/>
    <w:rsid w:val="00EA58F5"/>
    <w:rsid w:val="00EC291D"/>
    <w:rsid w:val="00ED4525"/>
    <w:rsid w:val="00EE0D2D"/>
    <w:rsid w:val="00EE41C2"/>
    <w:rsid w:val="00EF0108"/>
    <w:rsid w:val="00EF0686"/>
    <w:rsid w:val="00F0589D"/>
    <w:rsid w:val="00F21E11"/>
    <w:rsid w:val="00F302E4"/>
    <w:rsid w:val="00F30600"/>
    <w:rsid w:val="00F417C7"/>
    <w:rsid w:val="00F55F14"/>
    <w:rsid w:val="00F643EB"/>
    <w:rsid w:val="00F74569"/>
    <w:rsid w:val="00F77E2B"/>
    <w:rsid w:val="00F82E99"/>
    <w:rsid w:val="00F940AC"/>
    <w:rsid w:val="00FA0F0A"/>
    <w:rsid w:val="00FB7B1D"/>
    <w:rsid w:val="00FC1F37"/>
    <w:rsid w:val="00FC4CAD"/>
    <w:rsid w:val="00FC57AB"/>
    <w:rsid w:val="00FD4EE8"/>
    <w:rsid w:val="00FD61EC"/>
    <w:rsid w:val="00FD7F0C"/>
    <w:rsid w:val="00FE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96D4C"/>
  <w15:chartTrackingRefBased/>
  <w15:docId w15:val="{054EF790-6D07-436D-AC74-165C3003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1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 w:qFormat="1"/>
    <w:lsdException w:name="List Bullet 3" w:semiHidden="1" w:uiPriority="13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75A"/>
  </w:style>
  <w:style w:type="paragraph" w:styleId="Heading1">
    <w:name w:val="heading 1"/>
    <w:basedOn w:val="Normal"/>
    <w:next w:val="Normal"/>
    <w:link w:val="Heading1Char"/>
    <w:uiPriority w:val="9"/>
    <w:qFormat/>
    <w:rsid w:val="00310B74"/>
    <w:pPr>
      <w:keepNext/>
      <w:keepLines/>
      <w:spacing w:before="240" w:after="280"/>
      <w:outlineLvl w:val="0"/>
    </w:pPr>
    <w:rPr>
      <w:rFonts w:asciiTheme="majorHAnsi" w:eastAsiaTheme="majorEastAsia" w:hAnsiTheme="majorHAnsi" w:cstheme="majorBidi"/>
      <w:b/>
      <w:color w:val="01A1C5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0B74"/>
    <w:pPr>
      <w:keepNext/>
      <w:keepLines/>
      <w:spacing w:before="240" w:after="280"/>
      <w:outlineLvl w:val="1"/>
    </w:pPr>
    <w:rPr>
      <w:rFonts w:asciiTheme="majorHAnsi" w:eastAsiaTheme="majorEastAsia" w:hAnsiTheme="majorHAnsi" w:cstheme="majorBidi"/>
      <w:b/>
      <w:color w:val="FFFFFF" w:themeColor="background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71375A"/>
    <w:pPr>
      <w:keepNext/>
      <w:keepLines/>
      <w:pBdr>
        <w:top w:val="single" w:sz="18" w:space="18" w:color="01A1C5" w:themeColor="accent1"/>
      </w:pBdr>
      <w:spacing w:before="400" w:after="240"/>
      <w:outlineLvl w:val="2"/>
    </w:pPr>
    <w:rPr>
      <w:rFonts w:asciiTheme="majorHAnsi" w:eastAsiaTheme="majorEastAsia" w:hAnsiTheme="majorHAnsi" w:cstheme="majorBidi"/>
      <w:b/>
      <w:color w:val="01A1C5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C43AEB"/>
    <w:pPr>
      <w:keepNext/>
      <w:keepLines/>
      <w:spacing w:after="220"/>
      <w:outlineLvl w:val="3"/>
    </w:pPr>
    <w:rPr>
      <w:rFonts w:asciiTheme="majorHAnsi" w:eastAsiaTheme="majorEastAsia" w:hAnsiTheme="majorHAnsi" w:cstheme="majorBidi"/>
      <w:b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74"/>
    <w:rPr>
      <w:rFonts w:asciiTheme="majorHAnsi" w:eastAsiaTheme="majorEastAsia" w:hAnsiTheme="majorHAnsi" w:cstheme="majorBidi"/>
      <w:b/>
      <w:color w:val="01A1C5" w:themeColor="accent1"/>
      <w:sz w:val="32"/>
      <w:szCs w:val="32"/>
    </w:rPr>
  </w:style>
  <w:style w:type="numbering" w:customStyle="1" w:styleId="ListBullets">
    <w:name w:val="ListBullets"/>
    <w:uiPriority w:val="99"/>
    <w:rsid w:val="00BF0421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9E2229"/>
    <w:pPr>
      <w:tabs>
        <w:tab w:val="center" w:pos="4513"/>
        <w:tab w:val="right" w:pos="9026"/>
      </w:tabs>
      <w:spacing w:after="0"/>
    </w:pPr>
    <w:rPr>
      <w:sz w:val="6"/>
    </w:rPr>
  </w:style>
  <w:style w:type="paragraph" w:styleId="ListBullet">
    <w:name w:val="List Bullet"/>
    <w:basedOn w:val="Normal"/>
    <w:uiPriority w:val="13"/>
    <w:unhideWhenUsed/>
    <w:qFormat/>
    <w:rsid w:val="00BF0421"/>
    <w:pPr>
      <w:numPr>
        <w:numId w:val="10"/>
      </w:numPr>
    </w:pPr>
  </w:style>
  <w:style w:type="paragraph" w:styleId="ListBullet2">
    <w:name w:val="List Bullet 2"/>
    <w:basedOn w:val="Normal"/>
    <w:uiPriority w:val="13"/>
    <w:qFormat/>
    <w:rsid w:val="00BF0421"/>
    <w:pPr>
      <w:numPr>
        <w:ilvl w:val="1"/>
        <w:numId w:val="10"/>
      </w:numPr>
    </w:pPr>
  </w:style>
  <w:style w:type="paragraph" w:styleId="ListBullet3">
    <w:name w:val="List Bullet 3"/>
    <w:basedOn w:val="Normal"/>
    <w:uiPriority w:val="13"/>
    <w:qFormat/>
    <w:rsid w:val="00BF0421"/>
    <w:pPr>
      <w:numPr>
        <w:ilvl w:val="2"/>
        <w:numId w:val="10"/>
      </w:numPr>
    </w:pPr>
    <w:rPr>
      <w:b/>
    </w:rPr>
  </w:style>
  <w:style w:type="paragraph" w:styleId="ListBullet4">
    <w:name w:val="List Bullet 4"/>
    <w:basedOn w:val="Normal"/>
    <w:uiPriority w:val="99"/>
    <w:semiHidden/>
    <w:unhideWhenUsed/>
    <w:rsid w:val="00BF0421"/>
    <w:pPr>
      <w:numPr>
        <w:ilvl w:val="3"/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BF0421"/>
    <w:pPr>
      <w:numPr>
        <w:ilvl w:val="4"/>
        <w:numId w:val="10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9E2229"/>
    <w:rPr>
      <w:sz w:val="6"/>
    </w:rPr>
  </w:style>
  <w:style w:type="paragraph" w:styleId="Footer">
    <w:name w:val="footer"/>
    <w:basedOn w:val="Normal"/>
    <w:link w:val="FooterChar"/>
    <w:uiPriority w:val="99"/>
    <w:qFormat/>
    <w:rsid w:val="00E70D23"/>
    <w:pPr>
      <w:tabs>
        <w:tab w:val="center" w:pos="5954"/>
        <w:tab w:val="right" w:pos="11057"/>
      </w:tabs>
      <w:spacing w:after="0"/>
      <w:ind w:left="851" w:right="851"/>
    </w:pPr>
    <w:rPr>
      <w:color w:val="FFFFFF" w:themeColor="background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310B74"/>
    <w:rPr>
      <w:color w:val="FFFFFF" w:themeColor="background1"/>
      <w:sz w:val="18"/>
    </w:rPr>
  </w:style>
  <w:style w:type="paragraph" w:styleId="Title">
    <w:name w:val="Title"/>
    <w:basedOn w:val="Normal"/>
    <w:next w:val="Normal"/>
    <w:link w:val="TitleChar"/>
    <w:uiPriority w:val="2"/>
    <w:qFormat/>
    <w:rsid w:val="00310B74"/>
    <w:pPr>
      <w:spacing w:after="0"/>
      <w:contextualSpacing/>
    </w:pPr>
    <w:rPr>
      <w:rFonts w:ascii="Calibri Light" w:eastAsiaTheme="majorEastAsia" w:hAnsi="Calibri Light" w:cstheme="majorBidi"/>
      <w:b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310B74"/>
    <w:rPr>
      <w:rFonts w:ascii="Calibri Light" w:eastAsiaTheme="majorEastAsia" w:hAnsi="Calibri Light" w:cstheme="majorBidi"/>
      <w:b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9A681D"/>
    <w:pPr>
      <w:numPr>
        <w:ilvl w:val="1"/>
      </w:numPr>
      <w:spacing w:after="160"/>
    </w:pPr>
    <w:rPr>
      <w:rFonts w:asciiTheme="majorHAnsi" w:eastAsiaTheme="minorEastAsia" w:hAnsiTheme="majorHAnsi" w:cstheme="minorBidi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D4525"/>
    <w:rPr>
      <w:rFonts w:asciiTheme="majorHAnsi" w:eastAsiaTheme="minorEastAsia" w:hAnsiTheme="majorHAnsi" w:cstheme="minorBidi"/>
      <w:spacing w:val="15"/>
      <w:sz w:val="32"/>
      <w:szCs w:val="22"/>
    </w:rPr>
  </w:style>
  <w:style w:type="paragraph" w:customStyle="1" w:styleId="Name">
    <w:name w:val="Name"/>
    <w:basedOn w:val="Title"/>
    <w:link w:val="NameChar"/>
    <w:uiPriority w:val="1"/>
    <w:qFormat/>
    <w:rsid w:val="00BE4B43"/>
    <w:rPr>
      <w:rFonts w:asciiTheme="majorHAnsi" w:hAnsiTheme="majorHAnsi"/>
      <w:color w:val="01A1C5" w:themeColor="accent1"/>
      <w:sz w:val="72"/>
    </w:rPr>
  </w:style>
  <w:style w:type="paragraph" w:customStyle="1" w:styleId="Department">
    <w:name w:val="Department"/>
    <w:basedOn w:val="Normal"/>
    <w:link w:val="DepartmentChar"/>
    <w:uiPriority w:val="3"/>
    <w:qFormat/>
    <w:rsid w:val="00310B74"/>
    <w:rPr>
      <w:rFonts w:ascii="Calibri Light" w:hAnsi="Calibri Light"/>
      <w:sz w:val="36"/>
    </w:rPr>
  </w:style>
  <w:style w:type="character" w:customStyle="1" w:styleId="NameChar">
    <w:name w:val="Name Char"/>
    <w:basedOn w:val="TitleChar"/>
    <w:link w:val="Name"/>
    <w:uiPriority w:val="1"/>
    <w:rsid w:val="00BE4B43"/>
    <w:rPr>
      <w:rFonts w:asciiTheme="majorHAnsi" w:eastAsiaTheme="majorEastAsia" w:hAnsiTheme="majorHAnsi" w:cstheme="majorBidi"/>
      <w:b/>
      <w:color w:val="01A1C5" w:themeColor="accent1"/>
      <w:kern w:val="28"/>
      <w:sz w:val="72"/>
      <w:szCs w:val="56"/>
    </w:rPr>
  </w:style>
  <w:style w:type="table" w:styleId="TableGrid">
    <w:name w:val="Table Grid"/>
    <w:basedOn w:val="TableNormal"/>
    <w:uiPriority w:val="39"/>
    <w:rsid w:val="00F058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partmentChar">
    <w:name w:val="Department Char"/>
    <w:basedOn w:val="DefaultParagraphFont"/>
    <w:link w:val="Department"/>
    <w:uiPriority w:val="3"/>
    <w:rsid w:val="00310B74"/>
    <w:rPr>
      <w:rFonts w:ascii="Calibri Light" w:hAnsi="Calibri Light"/>
      <w:sz w:val="36"/>
    </w:rPr>
  </w:style>
  <w:style w:type="paragraph" w:customStyle="1" w:styleId="Openingstatement">
    <w:name w:val="Opening statement"/>
    <w:basedOn w:val="Normal"/>
    <w:link w:val="OpeningstatementChar"/>
    <w:uiPriority w:val="4"/>
    <w:qFormat/>
    <w:rsid w:val="00310B74"/>
    <w:rPr>
      <w:rFonts w:asciiTheme="majorHAnsi" w:hAnsiTheme="majorHAnsi"/>
      <w:b/>
      <w:color w:val="FFFFFF" w:themeColor="background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0B74"/>
    <w:rPr>
      <w:rFonts w:asciiTheme="majorHAnsi" w:eastAsiaTheme="majorEastAsia" w:hAnsiTheme="majorHAnsi" w:cstheme="majorBidi"/>
      <w:b/>
      <w:color w:val="FFFFFF" w:themeColor="background1"/>
      <w:sz w:val="32"/>
      <w:szCs w:val="26"/>
    </w:rPr>
  </w:style>
  <w:style w:type="character" w:customStyle="1" w:styleId="OpeningstatementChar">
    <w:name w:val="Opening statement Char"/>
    <w:basedOn w:val="DefaultParagraphFont"/>
    <w:link w:val="Openingstatement"/>
    <w:uiPriority w:val="4"/>
    <w:rsid w:val="00310B74"/>
    <w:rPr>
      <w:rFonts w:asciiTheme="majorHAnsi" w:hAnsiTheme="majorHAnsi"/>
      <w:b/>
      <w:color w:val="FFFFFF" w:themeColor="background1"/>
      <w:sz w:val="24"/>
    </w:rPr>
  </w:style>
  <w:style w:type="paragraph" w:customStyle="1" w:styleId="Technicalsummary">
    <w:name w:val="Technical summary"/>
    <w:basedOn w:val="Normal"/>
    <w:link w:val="TechnicalsummaryChar"/>
    <w:uiPriority w:val="14"/>
    <w:qFormat/>
    <w:rsid w:val="001C56E6"/>
    <w:rPr>
      <w:color w:val="FFFFFF" w:themeColor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71375A"/>
    <w:rPr>
      <w:rFonts w:asciiTheme="majorHAnsi" w:eastAsiaTheme="majorEastAsia" w:hAnsiTheme="majorHAnsi" w:cstheme="majorBidi"/>
      <w:b/>
      <w:color w:val="01A1C5" w:themeColor="accent1"/>
      <w:sz w:val="24"/>
      <w:szCs w:val="24"/>
    </w:rPr>
  </w:style>
  <w:style w:type="character" w:customStyle="1" w:styleId="TechnicalsummaryChar">
    <w:name w:val="Technical summary Char"/>
    <w:basedOn w:val="DefaultParagraphFont"/>
    <w:link w:val="Technicalsummary"/>
    <w:uiPriority w:val="14"/>
    <w:rsid w:val="00ED4525"/>
    <w:rPr>
      <w:color w:val="FFFFFF" w:themeColor="background1"/>
    </w:rPr>
  </w:style>
  <w:style w:type="character" w:customStyle="1" w:styleId="Heading4Char">
    <w:name w:val="Heading 4 Char"/>
    <w:basedOn w:val="DefaultParagraphFont"/>
    <w:link w:val="Heading4"/>
    <w:uiPriority w:val="9"/>
    <w:rsid w:val="00C43AEB"/>
    <w:rPr>
      <w:rFonts w:asciiTheme="majorHAnsi" w:eastAsiaTheme="majorEastAsia" w:hAnsiTheme="majorHAnsi" w:cstheme="majorBidi"/>
      <w:b/>
      <w:iCs/>
      <w:sz w:val="22"/>
    </w:rPr>
  </w:style>
  <w:style w:type="character" w:styleId="PlaceholderText">
    <w:name w:val="Placeholder Text"/>
    <w:basedOn w:val="DefaultParagraphFont"/>
    <w:uiPriority w:val="99"/>
    <w:semiHidden/>
    <w:rsid w:val="001650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31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319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78348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NZ" w:eastAsia="en-NZ"/>
    </w:rPr>
  </w:style>
  <w:style w:type="character" w:customStyle="1" w:styleId="normaltextrun">
    <w:name w:val="normaltextrun"/>
    <w:basedOn w:val="DefaultParagraphFont"/>
    <w:rsid w:val="0078348D"/>
  </w:style>
  <w:style w:type="character" w:customStyle="1" w:styleId="eop">
    <w:name w:val="eop"/>
    <w:basedOn w:val="DefaultParagraphFont"/>
    <w:rsid w:val="0078348D"/>
  </w:style>
  <w:style w:type="paragraph" w:customStyle="1" w:styleId="Sign-offpage">
    <w:name w:val="Sign-off page"/>
    <w:basedOn w:val="Normal"/>
    <w:rsid w:val="0078348D"/>
    <w:pPr>
      <w:tabs>
        <w:tab w:val="left" w:pos="851"/>
      </w:tabs>
      <w:spacing w:before="120" w:after="120"/>
      <w:jc w:val="right"/>
    </w:pPr>
    <w:rPr>
      <w:rFonts w:ascii="Calibri" w:eastAsia="Times New Roman" w:hAnsi="Calibri"/>
      <w:sz w:val="22"/>
      <w:lang w:val="en-NZ"/>
    </w:rPr>
  </w:style>
  <w:style w:type="character" w:styleId="Hyperlink">
    <w:name w:val="Hyperlink"/>
    <w:basedOn w:val="DefaultParagraphFont"/>
    <w:unhideWhenUsed/>
    <w:rsid w:val="001E5D18"/>
    <w:rPr>
      <w:color w:val="01A1C5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5D18"/>
    <w:rPr>
      <w:color w:val="FF0000" w:themeColor="followedHyperlink"/>
      <w:u w:val="single"/>
    </w:rPr>
  </w:style>
  <w:style w:type="paragraph" w:styleId="ListParagraph">
    <w:name w:val="List Paragraph"/>
    <w:basedOn w:val="Normal"/>
    <w:qFormat/>
    <w:rsid w:val="00AF017E"/>
    <w:pPr>
      <w:numPr>
        <w:numId w:val="15"/>
      </w:numPr>
      <w:spacing w:after="0"/>
      <w:contextualSpacing/>
    </w:pPr>
    <w:rPr>
      <w:rFonts w:ascii="Calibri" w:eastAsia="Times New Roman" w:hAnsi="Calibri"/>
      <w:sz w:val="22"/>
      <w:lang w:val="en-NZ"/>
    </w:rPr>
  </w:style>
  <w:style w:type="character" w:styleId="UnresolvedMention">
    <w:name w:val="Unresolved Mention"/>
    <w:basedOn w:val="DefaultParagraphFont"/>
    <w:uiPriority w:val="99"/>
    <w:semiHidden/>
    <w:unhideWhenUsed/>
    <w:rsid w:val="00970BF5"/>
    <w:rPr>
      <w:color w:val="605E5C"/>
      <w:shd w:val="clear" w:color="auto" w:fill="E1DFDD"/>
    </w:rPr>
  </w:style>
  <w:style w:type="paragraph" w:customStyle="1" w:styleId="Default">
    <w:name w:val="Default"/>
    <w:rsid w:val="0024496B"/>
    <w:pPr>
      <w:autoSpaceDE w:val="0"/>
      <w:autoSpaceDN w:val="0"/>
      <w:adjustRightInd w:val="0"/>
      <w:spacing w:after="0"/>
    </w:pPr>
    <w:rPr>
      <w:rFonts w:ascii="Calibri" w:hAnsi="Calibri" w:cs="Calibri"/>
      <w:color w:val="000000"/>
      <w:sz w:val="24"/>
      <w:szCs w:val="24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endon\Documents\Custom%20Office%20Templates\Equinox-IT-Consultant-Profile-Template.dotx" TargetMode="External"/></Relationships>
</file>

<file path=word/theme/theme1.xml><?xml version="1.0" encoding="utf-8"?>
<a:theme xmlns:a="http://schemas.openxmlformats.org/drawingml/2006/main" name="Office Theme">
  <a:themeElements>
    <a:clrScheme name="Equinox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1A1C5"/>
      </a:accent1>
      <a:accent2>
        <a:srgbClr val="F57220"/>
      </a:accent2>
      <a:accent3>
        <a:srgbClr val="58585A"/>
      </a:accent3>
      <a:accent4>
        <a:srgbClr val="FFFFFF"/>
      </a:accent4>
      <a:accent5>
        <a:srgbClr val="FFFFFF"/>
      </a:accent5>
      <a:accent6>
        <a:srgbClr val="FFFFFF"/>
      </a:accent6>
      <a:hlink>
        <a:srgbClr val="01A1C5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db3720-86dc-4608-90a9-b4d5fc7e33c9" xsi:nil="true"/>
    <lcf76f155ced4ddcb4097134ff3c332f xmlns="b0c18e8a-befa-4845-97e8-68e3eb49316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2798A34113524FB54C6AFA5A37F5C2" ma:contentTypeVersion="18" ma:contentTypeDescription="Create a new document." ma:contentTypeScope="" ma:versionID="125d4d91c4010f74ce97e3797eabf6b6">
  <xsd:schema xmlns:xsd="http://www.w3.org/2001/XMLSchema" xmlns:xs="http://www.w3.org/2001/XMLSchema" xmlns:p="http://schemas.microsoft.com/office/2006/metadata/properties" xmlns:ns2="b0c18e8a-befa-4845-97e8-68e3eb493163" xmlns:ns3="f0db3720-86dc-4608-90a9-b4d5fc7e33c9" targetNamespace="http://schemas.microsoft.com/office/2006/metadata/properties" ma:root="true" ma:fieldsID="89c05d9d1c4ab68a884292def9322609" ns2:_="" ns3:_="">
    <xsd:import namespace="b0c18e8a-befa-4845-97e8-68e3eb493163"/>
    <xsd:import namespace="f0db3720-86dc-4608-90a9-b4d5fc7e3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18e8a-befa-4845-97e8-68e3eb4931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6341bf2-7f01-49be-8b98-55c020cfb6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db3720-86dc-4608-90a9-b4d5fc7e33c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85bb88b-3ff6-4478-a65b-0db74d404958}" ma:internalName="TaxCatchAll" ma:showField="CatchAllData" ma:web="f0db3720-86dc-4608-90a9-b4d5fc7e3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79DE5D-6C5F-4BED-8876-DEF8B42778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5CAC1F-53CB-43BF-8A08-6834D8D36CC5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5E2453C1-D993-4ED6-B38B-83759E08A311}"/>
</file>

<file path=docProps/app.xml><?xml version="1.0" encoding="utf-8"?>
<Properties xmlns="http://schemas.openxmlformats.org/officeDocument/2006/extended-properties" xmlns:vt="http://schemas.openxmlformats.org/officeDocument/2006/docPropsVTypes">
  <Template>Equinox-IT-Consultant-Profile-Template</Template>
  <TotalTime>74</TotalTime>
  <Pages>5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Brendon Livingstone</dc:creator>
  <cp:keywords/>
  <dc:description/>
  <cp:lastModifiedBy>Andrea Bonora</cp:lastModifiedBy>
  <cp:revision>78</cp:revision>
  <cp:lastPrinted>2020-03-26T01:50:00Z</cp:lastPrinted>
  <dcterms:created xsi:type="dcterms:W3CDTF">2025-08-28T01:08:00Z</dcterms:created>
  <dcterms:modified xsi:type="dcterms:W3CDTF">2025-08-31T22:00:00Z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0x0101000F2798A34113524FB54C6AFA5A37F5C2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